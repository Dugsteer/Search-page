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707B" w14:textId="547139E4" w:rsidR="00146F0E" w:rsidRPr="00B7638E" w:rsidRDefault="000E21B3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4C35F4F6">
                <wp:simplePos x="0" y="0"/>
                <wp:positionH relativeFrom="column">
                  <wp:posOffset>-457200</wp:posOffset>
                </wp:positionH>
                <wp:positionV relativeFrom="paragraph">
                  <wp:posOffset>-14204</wp:posOffset>
                </wp:positionV>
                <wp:extent cx="7776673" cy="105113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170E82AF" w14:textId="7D04E53D" w:rsidR="006175C0" w:rsidRDefault="00314B2B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COMPARATIVES/SUPERLATIVES</w:t>
                            </w:r>
                          </w:p>
                          <w:p w14:paraId="1A3513ED" w14:textId="68EE3FB2" w:rsidR="009D421B" w:rsidRPr="006175C0" w:rsidRDefault="003C04A2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-36pt;margin-top:-1.1pt;width:612.35pt;height:8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" filled="f" stroked="f" strokeweight=".5pt">
                <v:textbox>
                  <w:txbxContent>
                    <w:p w14:paraId="05E46899" w14:textId="77777777" w:rsidR="001C4115" w:rsidRPr="001C4115" w:rsidRDefault="001C4115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170E82AF" w14:textId="7D04E53D" w:rsidR="006175C0" w:rsidRDefault="00314B2B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COMPARATIVES/SUPERLATIVES</w:t>
                      </w:r>
                    </w:p>
                    <w:p w14:paraId="1A3513ED" w14:textId="68EE3FB2" w:rsidR="009D421B" w:rsidRPr="006175C0" w:rsidRDefault="003C04A2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3D87F639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D58D2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</w:p>
    <w:p w14:paraId="47BFD562" w14:textId="36396F5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2569DB02" w14:textId="54CEBA8D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3799BB4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78D78310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7ECBE4A9" w:rsidR="00146F0E" w:rsidRPr="00B7638E" w:rsidRDefault="0032506A">
      <w:pPr>
        <w:rPr>
          <w:rFonts w:ascii="Libre Franklin" w:hAnsi="Libre Franklin"/>
          <w:sz w:val="28"/>
          <w:szCs w:val="28"/>
        </w:rPr>
      </w:pPr>
      <w:r w:rsidRPr="0032506A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09C86F1" wp14:editId="7DBBCFD9">
            <wp:simplePos x="0" y="0"/>
            <wp:positionH relativeFrom="column">
              <wp:posOffset>466627</wp:posOffset>
            </wp:positionH>
            <wp:positionV relativeFrom="paragraph">
              <wp:posOffset>124323</wp:posOffset>
            </wp:positionV>
            <wp:extent cx="5891752" cy="4842026"/>
            <wp:effectExtent l="0" t="0" r="1270" b="0"/>
            <wp:wrapNone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273" cy="48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2DDF1" w14:textId="1B4954C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01924E5" w14:textId="58463AFD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BD4DEB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26BDEC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1318FC6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04C8793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25E624A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675CF89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7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287C95C5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39D7671B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4302BCF3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5A38905A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141F4F10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6EA3705C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1B1CDD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019AD8FF" w:rsidR="003C04A2" w:rsidRDefault="003C04A2" w:rsidP="006175C0">
      <w:pPr>
        <w:rPr>
          <w:rFonts w:ascii="Libre Franklin" w:hAnsi="Libre Franklin"/>
          <w:sz w:val="28"/>
          <w:szCs w:val="28"/>
        </w:rPr>
      </w:pPr>
    </w:p>
    <w:p w14:paraId="4F56EF5E" w14:textId="47F86732" w:rsidR="006175C0" w:rsidRDefault="0032506A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If you go on safari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you will see that a hippo is taller than a leopard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but a giraffe is the tallest. A hippo is more dangerous than a zebra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but a crocodile is the most dangerous. A hippo is faster than a crocodile, but a cheetah is the fastest animal. You are slower than a lion so if you see one you must remember to never get out of the car.</w:t>
      </w:r>
    </w:p>
    <w:p w14:paraId="68AF0D42" w14:textId="2E1270F1" w:rsidR="006175C0" w:rsidRDefault="006175C0" w:rsidP="006175C0">
      <w:pPr>
        <w:rPr>
          <w:rFonts w:ascii="Libre Franklin" w:hAnsi="Libre Franklin"/>
          <w:sz w:val="28"/>
          <w:szCs w:val="28"/>
        </w:rPr>
      </w:pPr>
    </w:p>
    <w:p w14:paraId="62574420" w14:textId="047E54DA" w:rsidR="006175C0" w:rsidRPr="006175C0" w:rsidRDefault="006175C0" w:rsidP="006175C0">
      <w:pPr>
        <w:rPr>
          <w:rFonts w:ascii="Libre Franklin" w:hAnsi="Libre Franklin"/>
          <w:b/>
          <w:bCs/>
          <w:sz w:val="28"/>
          <w:szCs w:val="28"/>
        </w:rPr>
      </w:pPr>
      <w:r w:rsidRPr="006175C0">
        <w:rPr>
          <w:rFonts w:ascii="Libre Franklin" w:hAnsi="Libre Franklin"/>
          <w:b/>
          <w:bCs/>
          <w:sz w:val="28"/>
          <w:szCs w:val="28"/>
        </w:rPr>
        <w:t>True or false</w:t>
      </w:r>
      <w:r>
        <w:rPr>
          <w:rFonts w:ascii="Libre Franklin" w:hAnsi="Libre Franklin"/>
          <w:b/>
          <w:bCs/>
          <w:sz w:val="28"/>
          <w:szCs w:val="28"/>
        </w:rPr>
        <w:t>?</w:t>
      </w:r>
    </w:p>
    <w:p w14:paraId="48DD7AE2" w14:textId="56FC7266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="00314B2B">
        <w:rPr>
          <w:rFonts w:ascii="Libre Franklin" w:hAnsi="Libre Franklin"/>
          <w:sz w:val="28"/>
          <w:szCs w:val="28"/>
        </w:rPr>
        <w:t>A leopard is taller than a hippo.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73C00238" w14:textId="6D19098C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="00314B2B">
        <w:rPr>
          <w:rFonts w:ascii="Libre Franklin" w:hAnsi="Libre Franklin"/>
          <w:sz w:val="28"/>
          <w:szCs w:val="28"/>
        </w:rPr>
        <w:t>The hippo is the most dangerous.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822218C" w14:textId="16B66FAE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="00314B2B">
        <w:rPr>
          <w:rFonts w:ascii="Libre Franklin" w:hAnsi="Libre Franklin"/>
          <w:sz w:val="28"/>
          <w:szCs w:val="28"/>
        </w:rPr>
        <w:t>A hippo is faster than a crocodile.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06DAD6F" w14:textId="7E26DBFB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314B2B">
        <w:rPr>
          <w:rFonts w:ascii="Libre Franklin" w:hAnsi="Libre Franklin"/>
          <w:sz w:val="28"/>
          <w:szCs w:val="28"/>
        </w:rPr>
        <w:t xml:space="preserve">A cheetah is the fastest animal. 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AA3504B" w14:textId="40B5EBA8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314B2B">
        <w:rPr>
          <w:rFonts w:ascii="Libre Franklin" w:hAnsi="Libre Franklin"/>
          <w:sz w:val="28"/>
          <w:szCs w:val="28"/>
        </w:rPr>
        <w:t>You are slower than a lion.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423AF1A" w14:textId="0367C516" w:rsidR="003C04A2" w:rsidRDefault="006175C0" w:rsidP="006175C0">
      <w:pPr>
        <w:rPr>
          <w:rFonts w:ascii="Libre Franklin" w:hAnsi="Libre Franklin"/>
          <w:sz w:val="28"/>
          <w:szCs w:val="28"/>
        </w:rPr>
        <w:sectPr w:rsidR="003C04A2" w:rsidSect="006175C0">
          <w:footerReference w:type="default" r:id="rId8"/>
          <w:type w:val="continuous"/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Libre Franklin" w:hAnsi="Libre Franklin"/>
          <w:sz w:val="28"/>
          <w:szCs w:val="28"/>
        </w:rPr>
        <w:t xml:space="preserve">6. </w:t>
      </w:r>
      <w:r w:rsidR="00314B2B">
        <w:rPr>
          <w:rFonts w:ascii="Libre Franklin" w:hAnsi="Libre Franklin"/>
          <w:sz w:val="28"/>
          <w:szCs w:val="28"/>
        </w:rPr>
        <w:t>You can get out of the car to see the animals.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111F7B">
        <w:rPr>
          <w:rFonts w:ascii="Libre Franklin" w:hAnsi="Libre Franklin"/>
          <w:sz w:val="28"/>
          <w:szCs w:val="28"/>
        </w:rPr>
        <w:tab/>
        <w:t>T/F</w:t>
      </w:r>
    </w:p>
    <w:p w14:paraId="46F69232" w14:textId="31D8E1B8" w:rsidR="006175C0" w:rsidRDefault="006175C0" w:rsidP="003C04A2">
      <w:pPr>
        <w:rPr>
          <w:rFonts w:ascii="Libre Franklin" w:hAnsi="Libre Franklin"/>
          <w:sz w:val="28"/>
          <w:szCs w:val="28"/>
        </w:rPr>
        <w:sectPr w:rsidR="006175C0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3F549FDE" w14:textId="51C50A48" w:rsidR="009930B9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ED495" wp14:editId="52CF23DE">
                <wp:simplePos x="0" y="0"/>
                <wp:positionH relativeFrom="column">
                  <wp:posOffset>-1137285</wp:posOffset>
                </wp:positionH>
                <wp:positionV relativeFrom="paragraph">
                  <wp:posOffset>-392864</wp:posOffset>
                </wp:positionV>
                <wp:extent cx="7776673" cy="10511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3323" w14:textId="77777777" w:rsidR="006175C0" w:rsidRPr="001C4115" w:rsidRDefault="006175C0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5CEA7465" w14:textId="6BB2A8E9" w:rsidR="006175C0" w:rsidRDefault="00314B2B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COMPARATIVES/SUPERLATIVES</w:t>
                            </w:r>
                          </w:p>
                          <w:p w14:paraId="298026C0" w14:textId="77777777" w:rsidR="006175C0" w:rsidRP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D495" id="Text Box 2" o:spid="_x0000_s1027" type="#_x0000_t202" style="position:absolute;margin-left:-89.55pt;margin-top:-30.95pt;width:612.35pt;height:8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" filled="f" stroked="f" strokeweight=".5pt">
                <v:textbox>
                  <w:txbxContent>
                    <w:p w14:paraId="17C43323" w14:textId="77777777" w:rsidR="006175C0" w:rsidRPr="001C4115" w:rsidRDefault="006175C0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5CEA7465" w14:textId="6BB2A8E9" w:rsidR="006175C0" w:rsidRDefault="00314B2B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COMPARATIVES/SUPERLATIVES</w:t>
                      </w:r>
                    </w:p>
                    <w:p w14:paraId="298026C0" w14:textId="77777777" w:rsidR="006175C0" w:rsidRP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</w:p>
    <w:p w14:paraId="2608D704" w14:textId="310BE76E" w:rsidR="009930B9" w:rsidRDefault="009930B9">
      <w:pPr>
        <w:rPr>
          <w:rFonts w:ascii="Libre Franklin" w:hAnsi="Libre Franklin"/>
          <w:sz w:val="28"/>
          <w:szCs w:val="28"/>
        </w:rPr>
      </w:pP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79DBD9CE" w:rsidR="009930B9" w:rsidRDefault="0032506A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32506A">
        <w:rPr>
          <w:rFonts w:ascii="Libre Franklin SemiBold" w:hAnsi="Libre Franklin SemiBold"/>
          <w:b/>
          <w:bCs/>
          <w:noProof/>
          <w:sz w:val="36"/>
          <w:szCs w:val="36"/>
        </w:rPr>
        <w:drawing>
          <wp:inline distT="0" distB="0" distL="0" distR="0" wp14:anchorId="023FADF9" wp14:editId="7F2D44AC">
            <wp:extent cx="5727700" cy="4706620"/>
            <wp:effectExtent l="0" t="0" r="0" b="508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91E" w14:textId="28ED01BC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E0CC4EB" w14:textId="77777777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C4F4A95" w14:textId="7E5D3A9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1. F</w:t>
      </w:r>
    </w:p>
    <w:p w14:paraId="599E4A43" w14:textId="5051B190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="00494774">
        <w:rPr>
          <w:rFonts w:ascii="Libre Franklin" w:hAnsi="Libre Franklin"/>
          <w:sz w:val="28"/>
          <w:szCs w:val="28"/>
        </w:rPr>
        <w:t>F</w:t>
      </w:r>
    </w:p>
    <w:p w14:paraId="0A79BAC7" w14:textId="00FBE161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="00494774">
        <w:rPr>
          <w:rFonts w:ascii="Libre Franklin" w:hAnsi="Libre Franklin"/>
          <w:sz w:val="28"/>
          <w:szCs w:val="28"/>
        </w:rPr>
        <w:t>T</w:t>
      </w:r>
    </w:p>
    <w:p w14:paraId="6970EF1C" w14:textId="1948ADFC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494774">
        <w:rPr>
          <w:rFonts w:ascii="Libre Franklin" w:hAnsi="Libre Franklin"/>
          <w:sz w:val="28"/>
          <w:szCs w:val="28"/>
        </w:rPr>
        <w:t>T</w:t>
      </w:r>
    </w:p>
    <w:p w14:paraId="30ADBFD9" w14:textId="6EC3CBFF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5. T</w:t>
      </w:r>
    </w:p>
    <w:p w14:paraId="33F0955D" w14:textId="234B2B9F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6. F</w:t>
      </w:r>
    </w:p>
    <w:sectPr w:rsidR="006175C0" w:rsidRPr="006175C0" w:rsidSect="006175C0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0418D" w14:textId="77777777" w:rsidR="005A023A" w:rsidRDefault="005A023A" w:rsidP="001C4115">
      <w:r>
        <w:separator/>
      </w:r>
    </w:p>
  </w:endnote>
  <w:endnote w:type="continuationSeparator" w:id="0">
    <w:p w14:paraId="2AC33984" w14:textId="77777777" w:rsidR="005A023A" w:rsidRDefault="005A023A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Libre Franklin SemiBold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7FD0" w14:textId="77777777" w:rsidR="00314B2B" w:rsidRDefault="00314B2B" w:rsidP="00314B2B">
    <w:pPr>
      <w:pStyle w:val="Footer"/>
      <w:jc w:val="center"/>
      <w:rPr>
        <w:sz w:val="18"/>
        <w:szCs w:val="18"/>
      </w:rPr>
    </w:pPr>
  </w:p>
  <w:p w14:paraId="3C199112" w14:textId="0C5D1E41" w:rsidR="00314B2B" w:rsidRDefault="000E21B3" w:rsidP="00314B2B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Text maze </w:t>
    </w:r>
    <w:r w:rsidR="00314B2B">
      <w:rPr>
        <w:sz w:val="18"/>
        <w:szCs w:val="18"/>
      </w:rPr>
      <w:t xml:space="preserve">©2021 by </w:t>
    </w:r>
    <w:r>
      <w:rPr>
        <w:sz w:val="18"/>
        <w:szCs w:val="18"/>
      </w:rPr>
      <w:t>Dug/www.e</w:t>
    </w:r>
    <w:r w:rsidR="00314B2B">
      <w:rPr>
        <w:sz w:val="18"/>
        <w:szCs w:val="18"/>
      </w:rPr>
      <w:t>sl-ology.com. Owl</w:t>
    </w:r>
    <w:r w:rsidR="00314B2B" w:rsidRPr="001C4115">
      <w:rPr>
        <w:sz w:val="18"/>
        <w:szCs w:val="18"/>
      </w:rPr>
      <w:t xml:space="preserve"> Icon by </w:t>
    </w:r>
    <w:r w:rsidR="00314B2B">
      <w:rPr>
        <w:sz w:val="18"/>
        <w:szCs w:val="18"/>
      </w:rPr>
      <w:t>v</w:t>
    </w:r>
    <w:r w:rsidR="00314B2B" w:rsidRPr="001C4115">
      <w:rPr>
        <w:sz w:val="18"/>
        <w:szCs w:val="18"/>
      </w:rPr>
      <w:t>ecteezy</w:t>
    </w:r>
    <w:r w:rsidR="00314B2B">
      <w:rPr>
        <w:sz w:val="18"/>
        <w:szCs w:val="18"/>
      </w:rPr>
      <w:t>.com.</w:t>
    </w:r>
  </w:p>
  <w:p w14:paraId="27D54638" w14:textId="2570CE2B" w:rsidR="007B20E9" w:rsidRPr="00A14A1A" w:rsidRDefault="007B20E9" w:rsidP="00A14A1A">
    <w:pPr>
      <w:pStyle w:val="Footer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5989F" w14:textId="77777777" w:rsidR="000E21B3" w:rsidRDefault="000E21B3" w:rsidP="000E21B3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>Text maze ©2021 by Dug/www.esl-ology.com. Owl</w:t>
    </w:r>
    <w:r w:rsidRPr="001C4115">
      <w:rPr>
        <w:sz w:val="18"/>
        <w:szCs w:val="18"/>
      </w:rPr>
      <w:t xml:space="preserve"> Icon by </w:t>
    </w:r>
    <w:r>
      <w:rPr>
        <w:sz w:val="18"/>
        <w:szCs w:val="18"/>
      </w:rPr>
      <w:t>v</w:t>
    </w:r>
    <w:r w:rsidRPr="001C4115">
      <w:rPr>
        <w:sz w:val="18"/>
        <w:szCs w:val="18"/>
      </w:rPr>
      <w:t>ecteezy</w:t>
    </w:r>
    <w:r>
      <w:rPr>
        <w:sz w:val="18"/>
        <w:szCs w:val="18"/>
      </w:rPr>
      <w:t>.com.</w:t>
    </w:r>
  </w:p>
  <w:p w14:paraId="67EC473B" w14:textId="4E02C269" w:rsidR="003C04A2" w:rsidRPr="00314B2B" w:rsidRDefault="003C04A2" w:rsidP="00314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F810" w14:textId="77777777" w:rsidR="005A023A" w:rsidRDefault="005A023A" w:rsidP="001C4115">
      <w:r>
        <w:separator/>
      </w:r>
    </w:p>
  </w:footnote>
  <w:footnote w:type="continuationSeparator" w:id="0">
    <w:p w14:paraId="6CAEC233" w14:textId="77777777" w:rsidR="005A023A" w:rsidRDefault="005A023A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0E21B3"/>
    <w:rsid w:val="00111F7B"/>
    <w:rsid w:val="00124156"/>
    <w:rsid w:val="0013691A"/>
    <w:rsid w:val="00146F0E"/>
    <w:rsid w:val="00181045"/>
    <w:rsid w:val="00186BB2"/>
    <w:rsid w:val="001C4115"/>
    <w:rsid w:val="001D4C75"/>
    <w:rsid w:val="00264CF3"/>
    <w:rsid w:val="0027631B"/>
    <w:rsid w:val="00293D7F"/>
    <w:rsid w:val="002A55FF"/>
    <w:rsid w:val="002E4A36"/>
    <w:rsid w:val="003046F1"/>
    <w:rsid w:val="00314B2B"/>
    <w:rsid w:val="0032506A"/>
    <w:rsid w:val="003301DD"/>
    <w:rsid w:val="0039306C"/>
    <w:rsid w:val="003C04A2"/>
    <w:rsid w:val="003C0B4C"/>
    <w:rsid w:val="003E498C"/>
    <w:rsid w:val="00425C2D"/>
    <w:rsid w:val="004633D2"/>
    <w:rsid w:val="00494774"/>
    <w:rsid w:val="004947DF"/>
    <w:rsid w:val="004A2168"/>
    <w:rsid w:val="005941CF"/>
    <w:rsid w:val="005A023A"/>
    <w:rsid w:val="005A17D7"/>
    <w:rsid w:val="006175C0"/>
    <w:rsid w:val="00656E41"/>
    <w:rsid w:val="00776F96"/>
    <w:rsid w:val="007B20E9"/>
    <w:rsid w:val="00800F25"/>
    <w:rsid w:val="008239F8"/>
    <w:rsid w:val="00850F62"/>
    <w:rsid w:val="008C239E"/>
    <w:rsid w:val="00977917"/>
    <w:rsid w:val="009930B9"/>
    <w:rsid w:val="009C5ED0"/>
    <w:rsid w:val="009D421B"/>
    <w:rsid w:val="00A1023F"/>
    <w:rsid w:val="00A14A1A"/>
    <w:rsid w:val="00A85D7B"/>
    <w:rsid w:val="00AB0C26"/>
    <w:rsid w:val="00AD68A2"/>
    <w:rsid w:val="00B43303"/>
    <w:rsid w:val="00B7638E"/>
    <w:rsid w:val="00BB4CCB"/>
    <w:rsid w:val="00C624B5"/>
    <w:rsid w:val="00D05A92"/>
    <w:rsid w:val="00D343B7"/>
    <w:rsid w:val="00D87827"/>
    <w:rsid w:val="00E8392A"/>
    <w:rsid w:val="00ED2F23"/>
    <w:rsid w:val="00ED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17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5</cp:revision>
  <cp:lastPrinted>2019-11-26T14:13:00Z</cp:lastPrinted>
  <dcterms:created xsi:type="dcterms:W3CDTF">2021-11-03T07:20:00Z</dcterms:created>
  <dcterms:modified xsi:type="dcterms:W3CDTF">2021-11-03T08:13:00Z</dcterms:modified>
</cp:coreProperties>
</file>