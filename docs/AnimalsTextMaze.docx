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B8707B" w14:textId="331C08A9" w:rsidR="00146F0E" w:rsidRPr="00B7638E" w:rsidRDefault="007F191D">
      <w:pPr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03051B" wp14:editId="33289608">
                <wp:simplePos x="0" y="0"/>
                <wp:positionH relativeFrom="column">
                  <wp:posOffset>1910430</wp:posOffset>
                </wp:positionH>
                <wp:positionV relativeFrom="paragraph">
                  <wp:posOffset>150320</wp:posOffset>
                </wp:positionV>
                <wp:extent cx="2907665" cy="756920"/>
                <wp:effectExtent l="0" t="0" r="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7665" cy="75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E46899" w14:textId="77777777" w:rsidR="001C4115" w:rsidRPr="001C4115" w:rsidRDefault="001C4115" w:rsidP="007F191D">
                            <w:pPr>
                              <w:jc w:val="center"/>
                              <w:rPr>
                                <w:rFonts w:ascii="Libre Franklin" w:hAnsi="Libre Franklin"/>
                                <w:sz w:val="16"/>
                                <w:szCs w:val="16"/>
                              </w:rPr>
                            </w:pPr>
                          </w:p>
                          <w:p w14:paraId="268D6A55" w14:textId="58A89933" w:rsidR="009D421B" w:rsidRPr="00BB4CCB" w:rsidRDefault="009638B2" w:rsidP="007F191D">
                            <w:pPr>
                              <w:spacing w:line="480" w:lineRule="auto"/>
                              <w:jc w:val="center"/>
                              <w:rPr>
                                <w:rFonts w:ascii="Libre Franklin" w:hAnsi="Libre Frankli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Libre Franklin" w:hAnsi="Libre Franklin"/>
                                <w:sz w:val="20"/>
                                <w:szCs w:val="20"/>
                              </w:rPr>
                              <w:t>ANIMALS</w:t>
                            </w:r>
                          </w:p>
                          <w:p w14:paraId="1A3513ED" w14:textId="77777777" w:rsidR="009D421B" w:rsidRPr="00BB4CCB" w:rsidRDefault="003C04A2" w:rsidP="007F191D">
                            <w:pPr>
                              <w:spacing w:line="480" w:lineRule="auto"/>
                              <w:jc w:val="center"/>
                              <w:rPr>
                                <w:rFonts w:ascii="Libre Franklin SemiBold" w:hAnsi="Libre Franklin SemiBol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ibre Franklin SemiBold" w:hAnsi="Libre Franklin SemiBold"/>
                                <w:b/>
                                <w:bCs/>
                                <w:sz w:val="28"/>
                                <w:szCs w:val="28"/>
                              </w:rPr>
                              <w:t>Text Maze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03051B" id="_x0000_t202" coordsize="21600,21600" o:spt="202" path="m,l,21600r21600,l21600,xe">
                <v:stroke joinstyle="miter"/>
                <v:path gradientshapeok="t" o:connecttype="rect"/>
              </v:shapetype>
              <v:shape id="Text Box 124" o:spid="_x0000_s1026" type="#_x0000_t202" style="position:absolute;margin-left:150.45pt;margin-top:11.85pt;width:228.95pt;height:59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" filled="f" stroked="f" strokeweight=".5pt">
                <v:textbox>
                  <w:txbxContent>
                    <w:p w14:paraId="05E46899" w14:textId="77777777" w:rsidR="001C4115" w:rsidRPr="001C4115" w:rsidRDefault="001C4115" w:rsidP="007F191D">
                      <w:pPr>
                        <w:jc w:val="center"/>
                        <w:rPr>
                          <w:rFonts w:ascii="Libre Franklin" w:hAnsi="Libre Franklin"/>
                          <w:sz w:val="16"/>
                          <w:szCs w:val="16"/>
                        </w:rPr>
                      </w:pPr>
                    </w:p>
                    <w:p w14:paraId="268D6A55" w14:textId="58A89933" w:rsidR="009D421B" w:rsidRPr="00BB4CCB" w:rsidRDefault="009638B2" w:rsidP="007F191D">
                      <w:pPr>
                        <w:spacing w:line="480" w:lineRule="auto"/>
                        <w:jc w:val="center"/>
                        <w:rPr>
                          <w:rFonts w:ascii="Libre Franklin" w:hAnsi="Libre Franklin"/>
                          <w:sz w:val="20"/>
                          <w:szCs w:val="20"/>
                        </w:rPr>
                      </w:pPr>
                      <w:r>
                        <w:rPr>
                          <w:rFonts w:ascii="Libre Franklin" w:hAnsi="Libre Franklin"/>
                          <w:sz w:val="20"/>
                          <w:szCs w:val="20"/>
                        </w:rPr>
                        <w:t>ANIMALS</w:t>
                      </w:r>
                    </w:p>
                    <w:p w14:paraId="1A3513ED" w14:textId="77777777" w:rsidR="009D421B" w:rsidRPr="00BB4CCB" w:rsidRDefault="003C04A2" w:rsidP="007F191D">
                      <w:pPr>
                        <w:spacing w:line="480" w:lineRule="auto"/>
                        <w:jc w:val="center"/>
                        <w:rPr>
                          <w:rFonts w:ascii="Libre Franklin SemiBold" w:hAnsi="Libre Franklin SemiBol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Libre Franklin SemiBold" w:hAnsi="Libre Franklin SemiBold"/>
                          <w:b/>
                          <w:bCs/>
                          <w:sz w:val="28"/>
                          <w:szCs w:val="28"/>
                        </w:rPr>
                        <w:t>Text Maze</w:t>
                      </w:r>
                    </w:p>
                  </w:txbxContent>
                </v:textbox>
              </v:shape>
            </w:pict>
          </mc:Fallback>
        </mc:AlternateContent>
      </w:r>
      <w:r w:rsidR="008239F8"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BF2EFA" wp14:editId="7E435B87">
                <wp:simplePos x="0" y="0"/>
                <wp:positionH relativeFrom="column">
                  <wp:posOffset>-29845</wp:posOffset>
                </wp:positionH>
                <wp:positionV relativeFrom="paragraph">
                  <wp:posOffset>56832</wp:posOffset>
                </wp:positionV>
                <wp:extent cx="6662420" cy="985520"/>
                <wp:effectExtent l="0" t="0" r="0" b="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2420" cy="98552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A014F" id="Rectangle 122" o:spid="_x0000_s1026" style="position:absolute;margin-left:-2.35pt;margin-top:4.45pt;width:524.6pt;height:7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" filled="f" stroked="f" strokeweight="3pt"/>
            </w:pict>
          </mc:Fallback>
        </mc:AlternateContent>
      </w:r>
      <w:r w:rsidR="00BB4CCB" w:rsidRPr="00B7638E">
        <w:rPr>
          <w:rFonts w:ascii="Libre Franklin" w:hAnsi="Libre Frankli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471989C" wp14:editId="24F88326">
            <wp:simplePos x="0" y="0"/>
            <wp:positionH relativeFrom="column">
              <wp:posOffset>85725</wp:posOffset>
            </wp:positionH>
            <wp:positionV relativeFrom="paragraph">
              <wp:posOffset>85725</wp:posOffset>
            </wp:positionV>
            <wp:extent cx="650082" cy="900113"/>
            <wp:effectExtent l="0" t="0" r="0" b="1905"/>
            <wp:wrapNone/>
            <wp:docPr id="4" name="Graphic 3">
              <a:extLst xmlns:a="http://schemas.openxmlformats.org/drawingml/2006/main">
                <a:ext uri="{FF2B5EF4-FFF2-40B4-BE49-F238E27FC236}">
                  <a16:creationId xmlns:a16="http://schemas.microsoft.com/office/drawing/2014/main" id="{E36A7CE8-3174-FC42-B8FA-77F0461CCB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3">
                      <a:extLst>
                        <a:ext uri="{FF2B5EF4-FFF2-40B4-BE49-F238E27FC236}">
                          <a16:creationId xmlns:a16="http://schemas.microsoft.com/office/drawing/2014/main" id="{E36A7CE8-3174-FC42-B8FA-77F0461CCB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16661" t="13172" r="66679" b="53873"/>
                    <a:stretch/>
                  </pic:blipFill>
                  <pic:spPr>
                    <a:xfrm>
                      <a:off x="0" y="0"/>
                      <a:ext cx="658243" cy="911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BFD562" w14:textId="54F6D57F" w:rsidR="00146F0E" w:rsidRPr="00B7638E" w:rsidRDefault="008239F8">
      <w:pPr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CC008D" wp14:editId="0F40AB37">
                <wp:simplePos x="0" y="0"/>
                <wp:positionH relativeFrom="column">
                  <wp:posOffset>656273</wp:posOffset>
                </wp:positionH>
                <wp:positionV relativeFrom="paragraph">
                  <wp:posOffset>27305</wp:posOffset>
                </wp:positionV>
                <wp:extent cx="5300345" cy="628650"/>
                <wp:effectExtent l="0" t="0" r="0" b="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345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725458" w14:textId="77777777" w:rsidR="000D0AF9" w:rsidRPr="00BB4CCB" w:rsidRDefault="000D0AF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ESL-</w:t>
                            </w:r>
                          </w:p>
                          <w:p w14:paraId="011A6A39" w14:textId="77777777" w:rsidR="000D0AF9" w:rsidRPr="00BB4CCB" w:rsidRDefault="000D0AF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OLOGY.</w:t>
                            </w:r>
                          </w:p>
                          <w:p w14:paraId="6D69B8CD" w14:textId="77777777" w:rsidR="000D0AF9" w:rsidRPr="00BB4CCB" w:rsidRDefault="000D0AF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COM</w:t>
                            </w:r>
                          </w:p>
                          <w:p w14:paraId="0BE3797D" w14:textId="77777777" w:rsidR="00BB4CCB" w:rsidRDefault="00BB4C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C008D" id="Text Box 123" o:spid="_x0000_s1027" type="#_x0000_t202" style="position:absolute;margin-left:51.7pt;margin-top:2.15pt;width:417.35pt;height:4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" filled="f" stroked="f" strokeweight=".5pt">
                <v:textbox>
                  <w:txbxContent>
                    <w:p w14:paraId="14725458" w14:textId="77777777" w:rsidR="000D0AF9" w:rsidRPr="00BB4CCB" w:rsidRDefault="000D0AF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ESL-</w:t>
                      </w:r>
                    </w:p>
                    <w:p w14:paraId="011A6A39" w14:textId="77777777" w:rsidR="000D0AF9" w:rsidRPr="00BB4CCB" w:rsidRDefault="000D0AF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OLOGY.</w:t>
                      </w:r>
                    </w:p>
                    <w:p w14:paraId="6D69B8CD" w14:textId="77777777" w:rsidR="000D0AF9" w:rsidRPr="00BB4CCB" w:rsidRDefault="000D0AF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COM</w:t>
                      </w:r>
                    </w:p>
                    <w:p w14:paraId="0BE3797D" w14:textId="77777777" w:rsidR="00BB4CCB" w:rsidRDefault="00BB4CCB"/>
                  </w:txbxContent>
                </v:textbox>
              </v:shape>
            </w:pict>
          </mc:Fallback>
        </mc:AlternateContent>
      </w:r>
    </w:p>
    <w:p w14:paraId="2569DB02" w14:textId="14139A8B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69039D5D" w14:textId="57A6BFE1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4AB8D71F" w14:textId="2FDAD941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30218E0A" w14:textId="524CE424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1252DDF1" w14:textId="3575F7D0" w:rsidR="00A1023F" w:rsidRPr="00B7638E" w:rsidRDefault="00481674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111906B3" wp14:editId="403C612A">
            <wp:simplePos x="0" y="0"/>
            <wp:positionH relativeFrom="column">
              <wp:posOffset>330200</wp:posOffset>
            </wp:positionH>
            <wp:positionV relativeFrom="paragraph">
              <wp:posOffset>117055</wp:posOffset>
            </wp:positionV>
            <wp:extent cx="907110" cy="907110"/>
            <wp:effectExtent l="0" t="0" r="0" b="0"/>
            <wp:wrapNone/>
            <wp:docPr id="84" name="Picture 8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picture containing shap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110" cy="90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5C6FF" w14:textId="143B570A" w:rsidR="0021273B" w:rsidRDefault="00BB6F17">
      <w:pPr>
        <w:rPr>
          <w:rFonts w:ascii="Libre Franklin" w:hAnsi="Libre Franklin"/>
          <w:sz w:val="28"/>
          <w:szCs w:val="28"/>
        </w:rPr>
        <w:sectPr w:rsidR="0021273B" w:rsidSect="00B7638E">
          <w:footerReference w:type="default" r:id="rId9"/>
          <w:type w:val="continuous"/>
          <w:pgSz w:w="11900" w:h="16840"/>
          <w:pgMar w:top="720" w:right="720" w:bottom="720" w:left="720" w:header="709" w:footer="709" w:gutter="0"/>
          <w:cols w:num="3" w:space="708"/>
          <w:docGrid w:linePitch="360"/>
        </w:sectPr>
      </w:pPr>
      <w:r>
        <w:rPr>
          <w:rFonts w:ascii="Libre Franklin" w:hAnsi="Libre Frankli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0DC38CB" wp14:editId="1FFDAF1E">
                <wp:simplePos x="0" y="0"/>
                <wp:positionH relativeFrom="column">
                  <wp:posOffset>1188000</wp:posOffset>
                </wp:positionH>
                <wp:positionV relativeFrom="paragraph">
                  <wp:posOffset>74988</wp:posOffset>
                </wp:positionV>
                <wp:extent cx="360" cy="360"/>
                <wp:effectExtent l="38100" t="38100" r="38100" b="508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9427CD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92.85pt;margin-top:5.2pt;width:1.45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">
                <v:imagedata r:id="rId11" o:title=""/>
              </v:shape>
            </w:pict>
          </mc:Fallback>
        </mc:AlternateContent>
      </w:r>
    </w:p>
    <w:p w14:paraId="101924E5" w14:textId="3F0676E2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FA91D77" w14:textId="75115850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05DC2185" w14:textId="65346D3F" w:rsidR="00A1023F" w:rsidRPr="00B7638E" w:rsidRDefault="0091195C">
      <w:pPr>
        <w:rPr>
          <w:rFonts w:ascii="Libre Franklin" w:hAnsi="Libre Franklin"/>
          <w:sz w:val="28"/>
          <w:szCs w:val="28"/>
        </w:rPr>
      </w:pPr>
      <w:r w:rsidRPr="0091195C">
        <w:rPr>
          <w:rFonts w:ascii="Libre Franklin" w:hAnsi="Libre Franklin"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70E56205" wp14:editId="705B65B1">
            <wp:simplePos x="0" y="0"/>
            <wp:positionH relativeFrom="column">
              <wp:posOffset>1047175</wp:posOffset>
            </wp:positionH>
            <wp:positionV relativeFrom="paragraph">
              <wp:posOffset>143265</wp:posOffset>
            </wp:positionV>
            <wp:extent cx="4648200" cy="37338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FEA323" w14:textId="3109E42F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0BC55BEC" w14:textId="2C815552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D6416EC" w14:textId="14FECFD6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73D01953" w14:textId="142350E6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1686AD5" w14:textId="10767448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DD73396" w14:textId="7E31D561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73E2E2E5" w14:textId="25B80E5C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227707D" w14:textId="3ACEF53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E134AA5" w14:textId="0486D714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523709C" w14:textId="3CE9C72B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BA3F441" w14:textId="13DD6866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7BDE2472" w14:textId="321CE03E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4292A85" w14:textId="5CE145E7" w:rsidR="00A1023F" w:rsidRPr="00B7638E" w:rsidRDefault="00F05F6D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71318C29" wp14:editId="36AAC2C8">
            <wp:simplePos x="0" y="0"/>
            <wp:positionH relativeFrom="column">
              <wp:posOffset>1090715</wp:posOffset>
            </wp:positionH>
            <wp:positionV relativeFrom="paragraph">
              <wp:posOffset>128095</wp:posOffset>
            </wp:positionV>
            <wp:extent cx="756000" cy="756000"/>
            <wp:effectExtent l="0" t="0" r="6350" b="6350"/>
            <wp:wrapNone/>
            <wp:docPr id="86" name="Picture 8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picture containing shap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" cy="7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50E299" w14:textId="00D0AEB2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5C11B67C" w14:textId="124EAD42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E92A803" w14:textId="79E0E41B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4B444352" w14:textId="53A94DBC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BE1F253" w14:textId="0D0F7F8F" w:rsidR="00B7638E" w:rsidRDefault="00B7638E">
      <w:pPr>
        <w:rPr>
          <w:rFonts w:ascii="Libre Franklin" w:hAnsi="Libre Franklin"/>
          <w:sz w:val="28"/>
          <w:szCs w:val="28"/>
        </w:rPr>
        <w:sectPr w:rsidR="00B7638E" w:rsidSect="0021273B">
          <w:type w:val="continuous"/>
          <w:pgSz w:w="11900" w:h="16840"/>
          <w:pgMar w:top="720" w:right="720" w:bottom="720" w:left="720" w:header="709" w:footer="709" w:gutter="0"/>
          <w:cols w:space="708"/>
          <w:docGrid w:linePitch="360"/>
        </w:sectPr>
      </w:pPr>
    </w:p>
    <w:p w14:paraId="1710113F" w14:textId="0832DA92" w:rsidR="003C04A2" w:rsidRDefault="003C04A2">
      <w:pPr>
        <w:rPr>
          <w:rFonts w:ascii="Libre Franklin" w:hAnsi="Libre Franklin"/>
          <w:sz w:val="28"/>
          <w:szCs w:val="28"/>
        </w:rPr>
      </w:pPr>
    </w:p>
    <w:p w14:paraId="1109BC22" w14:textId="77777777" w:rsidR="0021273B" w:rsidRDefault="0021273B">
      <w:pPr>
        <w:rPr>
          <w:rFonts w:ascii="Libre Franklin" w:hAnsi="Libre Franklin"/>
          <w:sz w:val="28"/>
          <w:szCs w:val="28"/>
        </w:rPr>
        <w:sectPr w:rsidR="0021273B" w:rsidSect="0021273B">
          <w:footerReference w:type="default" r:id="rId14"/>
          <w:type w:val="continuous"/>
          <w:pgSz w:w="11900" w:h="16840"/>
          <w:pgMar w:top="720" w:right="720" w:bottom="720" w:left="720" w:header="709" w:footer="709" w:gutter="0"/>
          <w:cols w:space="708"/>
          <w:docGrid w:linePitch="360"/>
        </w:sectPr>
      </w:pPr>
    </w:p>
    <w:p w14:paraId="54CA4CF4" w14:textId="7AAA3F59" w:rsidR="003C04A2" w:rsidRDefault="003C04A2">
      <w:pPr>
        <w:rPr>
          <w:rFonts w:ascii="Libre Franklin" w:hAnsi="Libre Franklin"/>
          <w:sz w:val="28"/>
          <w:szCs w:val="28"/>
        </w:rPr>
      </w:pPr>
    </w:p>
    <w:p w14:paraId="6FF708E0" w14:textId="6F32A9FD" w:rsidR="003C04A2" w:rsidRDefault="003C04A2" w:rsidP="003C04A2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Find th</w:t>
      </w:r>
      <w:r w:rsidR="00381C88">
        <w:rPr>
          <w:rFonts w:ascii="Libre Franklin" w:hAnsi="Libre Franklin"/>
          <w:sz w:val="28"/>
          <w:szCs w:val="28"/>
        </w:rPr>
        <w:t>e</w:t>
      </w:r>
      <w:r>
        <w:rPr>
          <w:rFonts w:ascii="Libre Franklin" w:hAnsi="Libre Franklin"/>
          <w:sz w:val="28"/>
          <w:szCs w:val="28"/>
        </w:rPr>
        <w:t xml:space="preserve"> </w:t>
      </w:r>
      <w:r w:rsidR="0091195C">
        <w:rPr>
          <w:rFonts w:ascii="Libre Franklin" w:hAnsi="Libre Franklin"/>
          <w:sz w:val="28"/>
          <w:szCs w:val="28"/>
        </w:rPr>
        <w:t>Animal</w:t>
      </w:r>
      <w:r>
        <w:rPr>
          <w:rFonts w:ascii="Libre Franklin" w:hAnsi="Libre Franklin"/>
          <w:sz w:val="28"/>
          <w:szCs w:val="28"/>
        </w:rPr>
        <w:t xml:space="preserve"> words in the maze. They are in order</w:t>
      </w:r>
      <w:r w:rsidR="00381C88">
        <w:rPr>
          <w:rFonts w:ascii="Libre Franklin" w:hAnsi="Libre Franklin"/>
          <w:sz w:val="28"/>
          <w:szCs w:val="28"/>
        </w:rPr>
        <w:t xml:space="preserve">. </w:t>
      </w:r>
    </w:p>
    <w:p w14:paraId="731C6A37" w14:textId="086B11E4" w:rsidR="003C04A2" w:rsidRDefault="003C04A2" w:rsidP="003C04A2">
      <w:pPr>
        <w:jc w:val="center"/>
        <w:rPr>
          <w:rFonts w:ascii="Libre Franklin" w:hAnsi="Libre Franklin"/>
          <w:sz w:val="28"/>
          <w:szCs w:val="28"/>
        </w:rPr>
      </w:pPr>
    </w:p>
    <w:p w14:paraId="2423AF1A" w14:textId="77777777" w:rsidR="003C04A2" w:rsidRDefault="003C04A2" w:rsidP="003C04A2">
      <w:pPr>
        <w:jc w:val="center"/>
        <w:rPr>
          <w:rFonts w:ascii="Libre Franklin" w:hAnsi="Libre Franklin"/>
          <w:sz w:val="28"/>
          <w:szCs w:val="28"/>
        </w:rPr>
        <w:sectPr w:rsidR="003C04A2" w:rsidSect="003C04A2">
          <w:type w:val="continuous"/>
          <w:pgSz w:w="11900" w:h="16840"/>
          <w:pgMar w:top="720" w:right="720" w:bottom="720" w:left="720" w:header="709" w:footer="709" w:gutter="0"/>
          <w:cols w:space="708"/>
          <w:docGrid w:linePitch="360"/>
        </w:sectPr>
      </w:pPr>
    </w:p>
    <w:p w14:paraId="688AD257" w14:textId="35E3BB6F" w:rsidR="00F11FBA" w:rsidRDefault="00B24A68" w:rsidP="00F11FBA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Bear</w:t>
      </w:r>
    </w:p>
    <w:p w14:paraId="5813156A" w14:textId="478D7A49" w:rsidR="00B24A68" w:rsidRDefault="00B24A68" w:rsidP="00F11FBA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Bee</w:t>
      </w:r>
    </w:p>
    <w:p w14:paraId="16E1CEEF" w14:textId="7A77B17F" w:rsidR="00B24A68" w:rsidRDefault="00B24A68" w:rsidP="00F11FBA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Bird</w:t>
      </w:r>
    </w:p>
    <w:p w14:paraId="43F2EC53" w14:textId="3F592009" w:rsidR="00B24A68" w:rsidRDefault="00B24A68" w:rsidP="00F11FBA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Butterfly</w:t>
      </w:r>
    </w:p>
    <w:p w14:paraId="592ECAB7" w14:textId="71A39319" w:rsidR="00B24A68" w:rsidRDefault="00B24A68" w:rsidP="00F11FBA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Cat</w:t>
      </w:r>
    </w:p>
    <w:p w14:paraId="2B4F1A4C" w14:textId="3655A65B" w:rsidR="00B24A68" w:rsidRDefault="00B24A68" w:rsidP="00F11FBA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Cow</w:t>
      </w:r>
    </w:p>
    <w:p w14:paraId="0FF23226" w14:textId="70C1B5BE" w:rsidR="00B24A68" w:rsidRDefault="00B24A68" w:rsidP="00F11FBA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Crocodile</w:t>
      </w:r>
    </w:p>
    <w:p w14:paraId="79C18644" w14:textId="4D008401" w:rsidR="00B24A68" w:rsidRDefault="00B24A68" w:rsidP="00F11FBA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Deer</w:t>
      </w:r>
    </w:p>
    <w:p w14:paraId="0D87C5D6" w14:textId="77777777" w:rsidR="00F11FBA" w:rsidRDefault="00F11FBA" w:rsidP="00F11FBA">
      <w:pPr>
        <w:jc w:val="center"/>
        <w:rPr>
          <w:rFonts w:ascii="Libre Franklin" w:hAnsi="Libre Franklin"/>
          <w:sz w:val="28"/>
          <w:szCs w:val="28"/>
        </w:rPr>
      </w:pPr>
    </w:p>
    <w:p w14:paraId="77ACC7FC" w14:textId="77777777" w:rsidR="00F11FBA" w:rsidRDefault="00F11FBA" w:rsidP="00F11FBA">
      <w:pPr>
        <w:jc w:val="center"/>
        <w:rPr>
          <w:rFonts w:ascii="Libre Franklin" w:hAnsi="Libre Franklin"/>
          <w:sz w:val="28"/>
          <w:szCs w:val="28"/>
        </w:rPr>
      </w:pPr>
    </w:p>
    <w:p w14:paraId="041CCDB4" w14:textId="77777777" w:rsidR="00F11FBA" w:rsidRDefault="00F11FBA" w:rsidP="00F11FBA">
      <w:pPr>
        <w:jc w:val="center"/>
        <w:rPr>
          <w:rFonts w:ascii="Libre Franklin" w:hAnsi="Libre Franklin"/>
          <w:sz w:val="28"/>
          <w:szCs w:val="28"/>
        </w:rPr>
      </w:pPr>
    </w:p>
    <w:p w14:paraId="4FB908EE" w14:textId="77777777" w:rsidR="00F11FBA" w:rsidRDefault="00F11FBA" w:rsidP="00F11FBA">
      <w:pPr>
        <w:jc w:val="center"/>
        <w:rPr>
          <w:rFonts w:ascii="Libre Franklin" w:hAnsi="Libre Franklin"/>
          <w:sz w:val="28"/>
          <w:szCs w:val="28"/>
        </w:rPr>
      </w:pPr>
    </w:p>
    <w:p w14:paraId="59070896" w14:textId="77777777" w:rsidR="00F11FBA" w:rsidRDefault="00F11FBA" w:rsidP="00F11FBA">
      <w:pPr>
        <w:jc w:val="center"/>
        <w:rPr>
          <w:rFonts w:ascii="Libre Franklin" w:hAnsi="Libre Franklin"/>
          <w:sz w:val="28"/>
          <w:szCs w:val="28"/>
        </w:rPr>
      </w:pPr>
    </w:p>
    <w:p w14:paraId="452D768B" w14:textId="77777777" w:rsidR="00F11FBA" w:rsidRDefault="00F11FBA" w:rsidP="00F11FBA">
      <w:pPr>
        <w:jc w:val="center"/>
        <w:rPr>
          <w:rFonts w:ascii="Libre Franklin" w:hAnsi="Libre Franklin"/>
          <w:sz w:val="28"/>
          <w:szCs w:val="28"/>
        </w:rPr>
      </w:pPr>
    </w:p>
    <w:p w14:paraId="23EC4202" w14:textId="77777777" w:rsidR="00481674" w:rsidRDefault="00481674" w:rsidP="00A02E1A">
      <w:pPr>
        <w:jc w:val="center"/>
        <w:rPr>
          <w:rFonts w:ascii="Libre Franklin" w:hAnsi="Libre Franklin"/>
          <w:sz w:val="28"/>
          <w:szCs w:val="28"/>
        </w:rPr>
      </w:pPr>
    </w:p>
    <w:p w14:paraId="40881AB4" w14:textId="77777777" w:rsidR="00481674" w:rsidRDefault="00481674" w:rsidP="00A02E1A">
      <w:pPr>
        <w:jc w:val="center"/>
        <w:rPr>
          <w:rFonts w:ascii="Libre Franklin" w:hAnsi="Libre Franklin"/>
          <w:sz w:val="28"/>
          <w:szCs w:val="28"/>
        </w:rPr>
      </w:pPr>
    </w:p>
    <w:p w14:paraId="5B7E1DED" w14:textId="39AD1840" w:rsidR="00A02E1A" w:rsidRDefault="00B24A68" w:rsidP="00A02E1A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Dog</w:t>
      </w:r>
    </w:p>
    <w:p w14:paraId="723D6508" w14:textId="659C84CC" w:rsidR="00B24A68" w:rsidRDefault="00B24A68" w:rsidP="00A02E1A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Dolphin</w:t>
      </w:r>
    </w:p>
    <w:p w14:paraId="409F76E0" w14:textId="2CBA8752" w:rsidR="00B24A68" w:rsidRDefault="00B24A68" w:rsidP="00A02E1A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Duck</w:t>
      </w:r>
    </w:p>
    <w:p w14:paraId="0AE6105C" w14:textId="67FF014C" w:rsidR="00B24A68" w:rsidRDefault="00B24A68" w:rsidP="00A02E1A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Elephant</w:t>
      </w:r>
    </w:p>
    <w:p w14:paraId="3CE1A743" w14:textId="711D1678" w:rsidR="00B24A68" w:rsidRDefault="00B24A68" w:rsidP="00A02E1A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Fish</w:t>
      </w:r>
    </w:p>
    <w:p w14:paraId="03F3E7E4" w14:textId="2EDE7019" w:rsidR="00B24A68" w:rsidRDefault="00B24A68" w:rsidP="00A02E1A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Frog</w:t>
      </w:r>
    </w:p>
    <w:p w14:paraId="267F3225" w14:textId="5266235F" w:rsidR="00B24A68" w:rsidRDefault="00B24A68" w:rsidP="00A02E1A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Giraffe</w:t>
      </w:r>
    </w:p>
    <w:p w14:paraId="3367DC56" w14:textId="43584E4D" w:rsidR="00B24A68" w:rsidRDefault="00B24A68" w:rsidP="00A02E1A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Gorilla</w:t>
      </w:r>
    </w:p>
    <w:p w14:paraId="2F53D379" w14:textId="77777777" w:rsidR="00B24A68" w:rsidRDefault="00B24A68" w:rsidP="00A02E1A">
      <w:pPr>
        <w:jc w:val="center"/>
        <w:rPr>
          <w:rFonts w:ascii="Libre Franklin" w:hAnsi="Libre Franklin"/>
          <w:sz w:val="28"/>
          <w:szCs w:val="28"/>
        </w:rPr>
      </w:pPr>
    </w:p>
    <w:p w14:paraId="58F41577" w14:textId="137D7A34" w:rsidR="00EF3A8B" w:rsidRDefault="00EF3A8B" w:rsidP="00A7471F">
      <w:pPr>
        <w:jc w:val="center"/>
        <w:rPr>
          <w:rFonts w:ascii="Libre Franklin" w:hAnsi="Libre Franklin"/>
          <w:sz w:val="28"/>
          <w:szCs w:val="28"/>
        </w:rPr>
      </w:pPr>
    </w:p>
    <w:p w14:paraId="3B2BFF01" w14:textId="754C2CDB" w:rsidR="00EF3A8B" w:rsidRDefault="00EF3A8B" w:rsidP="00A7471F">
      <w:pPr>
        <w:jc w:val="center"/>
        <w:rPr>
          <w:rFonts w:ascii="Libre Franklin" w:hAnsi="Libre Franklin"/>
          <w:sz w:val="28"/>
          <w:szCs w:val="28"/>
        </w:rPr>
      </w:pPr>
    </w:p>
    <w:p w14:paraId="106DC35C" w14:textId="5D486805" w:rsidR="00A02E1A" w:rsidRDefault="00A02E1A" w:rsidP="00A02E1A">
      <w:pPr>
        <w:rPr>
          <w:rFonts w:ascii="Libre Franklin" w:hAnsi="Libre Franklin"/>
          <w:sz w:val="28"/>
          <w:szCs w:val="28"/>
        </w:rPr>
      </w:pPr>
    </w:p>
    <w:p w14:paraId="571D6D07" w14:textId="08249A12" w:rsidR="001F2DF0" w:rsidRDefault="001F2DF0" w:rsidP="00A7471F">
      <w:pPr>
        <w:jc w:val="center"/>
        <w:rPr>
          <w:rFonts w:ascii="Libre Franklin" w:hAnsi="Libre Franklin"/>
          <w:sz w:val="28"/>
          <w:szCs w:val="28"/>
        </w:rPr>
      </w:pPr>
    </w:p>
    <w:p w14:paraId="078D4839" w14:textId="77777777" w:rsidR="001F2DF0" w:rsidRDefault="001F2DF0" w:rsidP="00B24A68">
      <w:pPr>
        <w:rPr>
          <w:rFonts w:ascii="Libre Franklin" w:hAnsi="Libre Franklin"/>
          <w:sz w:val="28"/>
          <w:szCs w:val="28"/>
        </w:rPr>
      </w:pPr>
    </w:p>
    <w:p w14:paraId="6D6C5FEC" w14:textId="77777777" w:rsidR="00481674" w:rsidRDefault="00481674" w:rsidP="00A7471F">
      <w:pPr>
        <w:jc w:val="center"/>
        <w:rPr>
          <w:rFonts w:ascii="Libre Franklin" w:hAnsi="Libre Franklin"/>
          <w:sz w:val="28"/>
          <w:szCs w:val="28"/>
        </w:rPr>
      </w:pPr>
    </w:p>
    <w:p w14:paraId="75C494A0" w14:textId="77777777" w:rsidR="00481674" w:rsidRDefault="00481674" w:rsidP="00A7471F">
      <w:pPr>
        <w:jc w:val="center"/>
        <w:rPr>
          <w:rFonts w:ascii="Libre Franklin" w:hAnsi="Libre Franklin"/>
          <w:sz w:val="28"/>
          <w:szCs w:val="28"/>
        </w:rPr>
      </w:pPr>
    </w:p>
    <w:p w14:paraId="4DA37881" w14:textId="71A8DA1E" w:rsidR="00A02E1A" w:rsidRDefault="00B24A68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Horse</w:t>
      </w:r>
    </w:p>
    <w:p w14:paraId="48C04564" w14:textId="1186B557" w:rsidR="00481674" w:rsidRDefault="00B24A68" w:rsidP="00481674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Kangaroo</w:t>
      </w:r>
    </w:p>
    <w:p w14:paraId="429B2C70" w14:textId="73C579A8" w:rsidR="00B24A68" w:rsidRDefault="00B24A68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Lion</w:t>
      </w:r>
    </w:p>
    <w:p w14:paraId="79D92022" w14:textId="1BE135D7" w:rsidR="00B24A68" w:rsidRDefault="00B24A68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Octopus</w:t>
      </w:r>
    </w:p>
    <w:p w14:paraId="29DB3E91" w14:textId="1F5097DE" w:rsidR="00B24A68" w:rsidRDefault="00B24A68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Panda</w:t>
      </w:r>
    </w:p>
    <w:p w14:paraId="71DEEE2C" w14:textId="7946A9EB" w:rsidR="00B24A68" w:rsidRDefault="00B24A68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Pig</w:t>
      </w:r>
    </w:p>
    <w:p w14:paraId="26F1930F" w14:textId="32CF791A" w:rsidR="00B24A68" w:rsidRDefault="00B24A68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Monkey</w:t>
      </w:r>
    </w:p>
    <w:p w14:paraId="5C65AE70" w14:textId="14A90D01" w:rsidR="00B24A68" w:rsidRDefault="00B24A68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Rhino</w:t>
      </w:r>
    </w:p>
    <w:p w14:paraId="582F30E5" w14:textId="2573A7C5" w:rsidR="001F2DF0" w:rsidRDefault="001F2DF0" w:rsidP="00A7471F">
      <w:pPr>
        <w:jc w:val="center"/>
        <w:rPr>
          <w:rFonts w:ascii="Libre Franklin" w:hAnsi="Libre Franklin"/>
          <w:sz w:val="28"/>
          <w:szCs w:val="28"/>
        </w:rPr>
      </w:pPr>
    </w:p>
    <w:p w14:paraId="60F7FD97" w14:textId="24C87F92" w:rsidR="001F2DF0" w:rsidRDefault="001F2DF0" w:rsidP="00A7471F">
      <w:pPr>
        <w:jc w:val="center"/>
        <w:rPr>
          <w:rFonts w:ascii="Libre Franklin" w:hAnsi="Libre Franklin"/>
          <w:sz w:val="28"/>
          <w:szCs w:val="28"/>
        </w:rPr>
      </w:pPr>
    </w:p>
    <w:p w14:paraId="3AD2C53A" w14:textId="42E51CF5" w:rsidR="001F2DF0" w:rsidRDefault="001F2DF0" w:rsidP="00A7471F">
      <w:pPr>
        <w:jc w:val="center"/>
        <w:rPr>
          <w:rFonts w:ascii="Libre Franklin" w:hAnsi="Libre Franklin"/>
          <w:sz w:val="28"/>
          <w:szCs w:val="28"/>
        </w:rPr>
      </w:pPr>
    </w:p>
    <w:p w14:paraId="6A94C981" w14:textId="69034648" w:rsidR="001F2DF0" w:rsidRDefault="001F2DF0" w:rsidP="00A7471F">
      <w:pPr>
        <w:jc w:val="center"/>
        <w:rPr>
          <w:rFonts w:ascii="Libre Franklin" w:hAnsi="Libre Franklin"/>
          <w:sz w:val="28"/>
          <w:szCs w:val="28"/>
        </w:rPr>
      </w:pPr>
    </w:p>
    <w:p w14:paraId="3DAC31FD" w14:textId="77E77DC7" w:rsidR="001F2DF0" w:rsidRDefault="001F2DF0" w:rsidP="00A7471F">
      <w:pPr>
        <w:jc w:val="center"/>
        <w:rPr>
          <w:rFonts w:ascii="Libre Franklin" w:hAnsi="Libre Franklin"/>
          <w:sz w:val="28"/>
          <w:szCs w:val="28"/>
        </w:rPr>
      </w:pPr>
    </w:p>
    <w:p w14:paraId="06D13DD2" w14:textId="243D64F4" w:rsidR="00481674" w:rsidRDefault="00481674" w:rsidP="00A7471F">
      <w:pPr>
        <w:jc w:val="center"/>
        <w:rPr>
          <w:rFonts w:ascii="Libre Franklin" w:hAnsi="Libre Franklin"/>
          <w:sz w:val="28"/>
          <w:szCs w:val="28"/>
        </w:rPr>
      </w:pPr>
    </w:p>
    <w:p w14:paraId="625698F0" w14:textId="77777777" w:rsidR="00481674" w:rsidRDefault="00481674" w:rsidP="00A7471F">
      <w:pPr>
        <w:jc w:val="center"/>
        <w:rPr>
          <w:rFonts w:ascii="Libre Franklin" w:hAnsi="Libre Franklin"/>
          <w:sz w:val="28"/>
          <w:szCs w:val="28"/>
        </w:rPr>
      </w:pPr>
    </w:p>
    <w:p w14:paraId="22EB9067" w14:textId="420F9429" w:rsidR="001F2DF0" w:rsidRDefault="001F2DF0" w:rsidP="00A7471F">
      <w:pPr>
        <w:jc w:val="center"/>
        <w:rPr>
          <w:rFonts w:ascii="Libre Franklin" w:hAnsi="Libre Franklin"/>
          <w:sz w:val="28"/>
          <w:szCs w:val="28"/>
        </w:rPr>
      </w:pPr>
    </w:p>
    <w:p w14:paraId="6AB3D371" w14:textId="371D8BEF" w:rsidR="001F2DF0" w:rsidRDefault="00F05F6D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noProof/>
          <w:sz w:val="28"/>
          <w:szCs w:val="28"/>
        </w:rPr>
        <w:lastRenderedPageBreak/>
        <w:drawing>
          <wp:anchor distT="0" distB="0" distL="114300" distR="114300" simplePos="0" relativeHeight="251692032" behindDoc="0" locked="0" layoutInCell="1" allowOverlap="1" wp14:anchorId="3321353C" wp14:editId="725830E9">
            <wp:simplePos x="0" y="0"/>
            <wp:positionH relativeFrom="column">
              <wp:posOffset>5277600</wp:posOffset>
            </wp:positionH>
            <wp:positionV relativeFrom="paragraph">
              <wp:posOffset>236865</wp:posOffset>
            </wp:positionV>
            <wp:extent cx="907110" cy="907110"/>
            <wp:effectExtent l="0" t="0" r="0" b="0"/>
            <wp:wrapNone/>
            <wp:docPr id="88" name="Picture 8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picture containing shap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110" cy="90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ADB983" w14:textId="6D67831B" w:rsidR="00EF3A8B" w:rsidRPr="001F2DF0" w:rsidRDefault="007F191D" w:rsidP="001F2DF0">
      <w:pPr>
        <w:rPr>
          <w:rFonts w:ascii="Libre Franklin" w:hAnsi="Libre Franklin"/>
          <w:sz w:val="28"/>
          <w:szCs w:val="28"/>
        </w:rPr>
        <w:sectPr w:rsidR="00EF3A8B" w:rsidRPr="001F2DF0" w:rsidSect="00A7471F">
          <w:type w:val="continuous"/>
          <w:pgSz w:w="11900" w:h="16840"/>
          <w:pgMar w:top="720" w:right="720" w:bottom="720" w:left="720" w:header="709" w:footer="709" w:gutter="0"/>
          <w:cols w:num="3" w:space="708"/>
          <w:docGrid w:linePitch="360"/>
        </w:sectPr>
      </w:pPr>
      <w:r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A84713" wp14:editId="5418EA9D">
                <wp:simplePos x="0" y="0"/>
                <wp:positionH relativeFrom="column">
                  <wp:posOffset>1882535</wp:posOffset>
                </wp:positionH>
                <wp:positionV relativeFrom="paragraph">
                  <wp:posOffset>104110</wp:posOffset>
                </wp:positionV>
                <wp:extent cx="2907665" cy="756920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7665" cy="75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62BEF6" w14:textId="77777777" w:rsidR="007F191D" w:rsidRPr="001C4115" w:rsidRDefault="007F191D" w:rsidP="007F191D">
                            <w:pPr>
                              <w:jc w:val="center"/>
                              <w:rPr>
                                <w:rFonts w:ascii="Libre Franklin" w:hAnsi="Libre Franklin"/>
                                <w:sz w:val="16"/>
                                <w:szCs w:val="16"/>
                              </w:rPr>
                            </w:pPr>
                          </w:p>
                          <w:p w14:paraId="2644C3A7" w14:textId="7FC6E801" w:rsidR="007F191D" w:rsidRPr="00BB4CCB" w:rsidRDefault="00AA0D5B" w:rsidP="007F191D">
                            <w:pPr>
                              <w:spacing w:line="480" w:lineRule="auto"/>
                              <w:jc w:val="center"/>
                              <w:rPr>
                                <w:rFonts w:ascii="Libre Franklin" w:hAnsi="Libre Frankli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Libre Franklin" w:hAnsi="Libre Franklin"/>
                                <w:sz w:val="20"/>
                                <w:szCs w:val="20"/>
                              </w:rPr>
                              <w:t>ANIMALS</w:t>
                            </w:r>
                          </w:p>
                          <w:p w14:paraId="3712A0CE" w14:textId="2363F58D" w:rsidR="007F191D" w:rsidRPr="00BB4CCB" w:rsidRDefault="007F191D" w:rsidP="007F191D">
                            <w:pPr>
                              <w:spacing w:line="480" w:lineRule="auto"/>
                              <w:jc w:val="center"/>
                              <w:rPr>
                                <w:rFonts w:ascii="Libre Franklin SemiBold" w:hAnsi="Libre Franklin SemiBol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ibre Franklin SemiBold" w:hAnsi="Libre Franklin SemiBold"/>
                                <w:b/>
                                <w:bCs/>
                                <w:sz w:val="28"/>
                                <w:szCs w:val="28"/>
                              </w:rPr>
                              <w:t>Text Maze</w:t>
                            </w:r>
                            <w:r>
                              <w:rPr>
                                <w:rFonts w:ascii="Libre Franklin SemiBold" w:hAnsi="Libre Franklin SemiBold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Solution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84713" id="Text Box 75" o:spid="_x0000_s1028" type="#_x0000_t202" style="position:absolute;margin-left:148.25pt;margin-top:8.2pt;width:228.95pt;height:59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" filled="f" stroked="f" strokeweight=".5pt">
                <v:textbox>
                  <w:txbxContent>
                    <w:p w14:paraId="4B62BEF6" w14:textId="77777777" w:rsidR="007F191D" w:rsidRPr="001C4115" w:rsidRDefault="007F191D" w:rsidP="007F191D">
                      <w:pPr>
                        <w:jc w:val="center"/>
                        <w:rPr>
                          <w:rFonts w:ascii="Libre Franklin" w:hAnsi="Libre Franklin"/>
                          <w:sz w:val="16"/>
                          <w:szCs w:val="16"/>
                        </w:rPr>
                      </w:pPr>
                    </w:p>
                    <w:p w14:paraId="2644C3A7" w14:textId="7FC6E801" w:rsidR="007F191D" w:rsidRPr="00BB4CCB" w:rsidRDefault="00AA0D5B" w:rsidP="007F191D">
                      <w:pPr>
                        <w:spacing w:line="480" w:lineRule="auto"/>
                        <w:jc w:val="center"/>
                        <w:rPr>
                          <w:rFonts w:ascii="Libre Franklin" w:hAnsi="Libre Franklin"/>
                          <w:sz w:val="20"/>
                          <w:szCs w:val="20"/>
                        </w:rPr>
                      </w:pPr>
                      <w:r>
                        <w:rPr>
                          <w:rFonts w:ascii="Libre Franklin" w:hAnsi="Libre Franklin"/>
                          <w:sz w:val="20"/>
                          <w:szCs w:val="20"/>
                        </w:rPr>
                        <w:t>ANIMALS</w:t>
                      </w:r>
                    </w:p>
                    <w:p w14:paraId="3712A0CE" w14:textId="2363F58D" w:rsidR="007F191D" w:rsidRPr="00BB4CCB" w:rsidRDefault="007F191D" w:rsidP="007F191D">
                      <w:pPr>
                        <w:spacing w:line="480" w:lineRule="auto"/>
                        <w:jc w:val="center"/>
                        <w:rPr>
                          <w:rFonts w:ascii="Libre Franklin SemiBold" w:hAnsi="Libre Franklin SemiBol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Libre Franklin SemiBold" w:hAnsi="Libre Franklin SemiBold"/>
                          <w:b/>
                          <w:bCs/>
                          <w:sz w:val="28"/>
                          <w:szCs w:val="28"/>
                        </w:rPr>
                        <w:t>Text Maze</w:t>
                      </w:r>
                      <w:r>
                        <w:rPr>
                          <w:rFonts w:ascii="Libre Franklin SemiBold" w:hAnsi="Libre Franklin SemiBold"/>
                          <w:b/>
                          <w:bCs/>
                          <w:sz w:val="28"/>
                          <w:szCs w:val="28"/>
                        </w:rPr>
                        <w:t xml:space="preserve"> Solution</w:t>
                      </w:r>
                    </w:p>
                  </w:txbxContent>
                </v:textbox>
              </v:shape>
            </w:pict>
          </mc:Fallback>
        </mc:AlternateContent>
      </w:r>
      <w:r w:rsidR="009930B9" w:rsidRPr="009930B9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5EF7C3" wp14:editId="7A921C19">
                <wp:simplePos x="0" y="0"/>
                <wp:positionH relativeFrom="column">
                  <wp:posOffset>570230</wp:posOffset>
                </wp:positionH>
                <wp:positionV relativeFrom="paragraph">
                  <wp:posOffset>171450</wp:posOffset>
                </wp:positionV>
                <wp:extent cx="5300345" cy="6286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345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0D2A3F" w14:textId="77777777" w:rsidR="009930B9" w:rsidRPr="00BB4CCB" w:rsidRDefault="009930B9" w:rsidP="009930B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ESL-</w:t>
                            </w:r>
                          </w:p>
                          <w:p w14:paraId="1A1A8C81" w14:textId="77777777" w:rsidR="009930B9" w:rsidRPr="00BB4CCB" w:rsidRDefault="009930B9" w:rsidP="009930B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OLOGY.</w:t>
                            </w:r>
                          </w:p>
                          <w:p w14:paraId="078CEDA2" w14:textId="77777777" w:rsidR="009930B9" w:rsidRPr="00BB4CCB" w:rsidRDefault="009930B9" w:rsidP="009930B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COM</w:t>
                            </w:r>
                          </w:p>
                          <w:p w14:paraId="44851F3E" w14:textId="77777777" w:rsidR="009930B9" w:rsidRDefault="009930B9" w:rsidP="009930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EF7C3" id="Text Box 8" o:spid="_x0000_s1029" type="#_x0000_t202" style="position:absolute;margin-left:44.9pt;margin-top:13.5pt;width:417.35pt;height:4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" filled="f" stroked="f" strokeweight=".5pt">
                <v:textbox>
                  <w:txbxContent>
                    <w:p w14:paraId="3E0D2A3F" w14:textId="77777777" w:rsidR="009930B9" w:rsidRPr="00BB4CCB" w:rsidRDefault="009930B9" w:rsidP="009930B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ESL-</w:t>
                      </w:r>
                    </w:p>
                    <w:p w14:paraId="1A1A8C81" w14:textId="77777777" w:rsidR="009930B9" w:rsidRPr="00BB4CCB" w:rsidRDefault="009930B9" w:rsidP="009930B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OLOGY.</w:t>
                      </w:r>
                    </w:p>
                    <w:p w14:paraId="078CEDA2" w14:textId="77777777" w:rsidR="009930B9" w:rsidRPr="00BB4CCB" w:rsidRDefault="009930B9" w:rsidP="009930B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COM</w:t>
                      </w:r>
                    </w:p>
                    <w:p w14:paraId="44851F3E" w14:textId="77777777" w:rsidR="009930B9" w:rsidRDefault="009930B9" w:rsidP="009930B9"/>
                  </w:txbxContent>
                </v:textbox>
              </v:shape>
            </w:pict>
          </mc:Fallback>
        </mc:AlternateContent>
      </w:r>
      <w:r w:rsidR="009930B9" w:rsidRPr="009930B9">
        <w:rPr>
          <w:rFonts w:ascii="Libre Franklin" w:hAnsi="Libre Frankli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49DA6659" wp14:editId="694010EB">
            <wp:simplePos x="0" y="0"/>
            <wp:positionH relativeFrom="column">
              <wp:posOffset>0</wp:posOffset>
            </wp:positionH>
            <wp:positionV relativeFrom="paragraph">
              <wp:posOffset>14605</wp:posOffset>
            </wp:positionV>
            <wp:extent cx="650082" cy="900113"/>
            <wp:effectExtent l="0" t="0" r="0" b="1905"/>
            <wp:wrapNone/>
            <wp:docPr id="10" name="Graphic 3">
              <a:extLst xmlns:a="http://schemas.openxmlformats.org/drawingml/2006/main">
                <a:ext uri="{FF2B5EF4-FFF2-40B4-BE49-F238E27FC236}">
                  <a16:creationId xmlns:a16="http://schemas.microsoft.com/office/drawing/2014/main" id="{E36A7CE8-3174-FC42-B8FA-77F0461CCB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3">
                      <a:extLst>
                        <a:ext uri="{FF2B5EF4-FFF2-40B4-BE49-F238E27FC236}">
                          <a16:creationId xmlns:a16="http://schemas.microsoft.com/office/drawing/2014/main" id="{E36A7CE8-3174-FC42-B8FA-77F0461CCB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16661" t="13172" r="66679" b="53873"/>
                    <a:stretch/>
                  </pic:blipFill>
                  <pic:spPr>
                    <a:xfrm>
                      <a:off x="0" y="0"/>
                      <a:ext cx="658243" cy="911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59780" w14:textId="6FE6CB92" w:rsidR="009930B9" w:rsidRDefault="009930B9" w:rsidP="00F11FBA">
      <w:pPr>
        <w:rPr>
          <w:rFonts w:ascii="Libre Franklin SemiBold" w:hAnsi="Libre Franklin SemiBold"/>
          <w:b/>
          <w:bCs/>
          <w:sz w:val="36"/>
          <w:szCs w:val="36"/>
        </w:rPr>
      </w:pPr>
    </w:p>
    <w:p w14:paraId="5DBBB4E3" w14:textId="77777777" w:rsidR="007F191D" w:rsidRDefault="007F191D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</w:p>
    <w:p w14:paraId="27D1BE29" w14:textId="7EFE68B4" w:rsidR="009930B9" w:rsidRDefault="009930B9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</w:p>
    <w:p w14:paraId="58DCA38A" w14:textId="721D3316" w:rsidR="0021273B" w:rsidRDefault="0091195C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  <w:r w:rsidRPr="0091195C">
        <w:rPr>
          <w:rFonts w:ascii="Libre Franklin SemiBold" w:hAnsi="Libre Franklin SemiBold"/>
          <w:b/>
          <w:bCs/>
          <w:sz w:val="36"/>
          <w:szCs w:val="36"/>
        </w:rPr>
        <w:drawing>
          <wp:anchor distT="0" distB="0" distL="114300" distR="114300" simplePos="0" relativeHeight="251684864" behindDoc="0" locked="0" layoutInCell="1" allowOverlap="1" wp14:anchorId="2C32D0F6" wp14:editId="64D41E26">
            <wp:simplePos x="0" y="0"/>
            <wp:positionH relativeFrom="column">
              <wp:posOffset>1004150</wp:posOffset>
            </wp:positionH>
            <wp:positionV relativeFrom="paragraph">
              <wp:posOffset>274870</wp:posOffset>
            </wp:positionV>
            <wp:extent cx="4648200" cy="3733800"/>
            <wp:effectExtent l="0" t="0" r="0" b="0"/>
            <wp:wrapNone/>
            <wp:docPr id="83" name="Picture 8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DA23C5" w14:textId="653DB539" w:rsidR="0021273B" w:rsidRPr="009930B9" w:rsidRDefault="00F05F6D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  <w:r>
        <w:rPr>
          <w:rFonts w:ascii="Libre Franklin" w:hAnsi="Libre Franklin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08BDEB97" wp14:editId="3E142BF9">
            <wp:simplePos x="0" y="0"/>
            <wp:positionH relativeFrom="column">
              <wp:posOffset>1075905</wp:posOffset>
            </wp:positionH>
            <wp:positionV relativeFrom="paragraph">
              <wp:posOffset>2733010</wp:posOffset>
            </wp:positionV>
            <wp:extent cx="756000" cy="756000"/>
            <wp:effectExtent l="0" t="0" r="6350" b="6350"/>
            <wp:wrapNone/>
            <wp:docPr id="87" name="Picture 8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picture containing shap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" cy="7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1273B" w:rsidRPr="009930B9" w:rsidSect="00EF3A8B">
      <w:type w:val="continuous"/>
      <w:pgSz w:w="11900" w:h="16840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729C00" w14:textId="77777777" w:rsidR="0027586E" w:rsidRDefault="0027586E" w:rsidP="001C4115">
      <w:r>
        <w:separator/>
      </w:r>
    </w:p>
  </w:endnote>
  <w:endnote w:type="continuationSeparator" w:id="0">
    <w:p w14:paraId="03AAB1B0" w14:textId="77777777" w:rsidR="0027586E" w:rsidRDefault="0027586E" w:rsidP="001C41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Libre Franklin">
    <w:altName w:val="Libre Franklin"/>
    <w:panose1 w:val="00000500000000000000"/>
    <w:charset w:val="4D"/>
    <w:family w:val="auto"/>
    <w:pitch w:val="variable"/>
    <w:sig w:usb0="00000007" w:usb1="00000000" w:usb2="00000000" w:usb3="00000000" w:csb0="00000193" w:csb1="00000000"/>
  </w:font>
  <w:font w:name="Libre Franklin SemiBold">
    <w:altName w:val="Libre Franklin SemiBold"/>
    <w:panose1 w:val="00000700000000000000"/>
    <w:charset w:val="4D"/>
    <w:family w:val="auto"/>
    <w:pitch w:val="variable"/>
    <w:sig w:usb0="0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F1FF20" w14:textId="33FD6D83" w:rsidR="001C4115" w:rsidRPr="00A73C6E" w:rsidRDefault="00186BB2" w:rsidP="00186BB2">
    <w:pPr>
      <w:pStyle w:val="Footer"/>
      <w:jc w:val="center"/>
      <w:rPr>
        <w:color w:val="000000" w:themeColor="text1"/>
        <w:sz w:val="18"/>
        <w:szCs w:val="18"/>
      </w:rPr>
    </w:pPr>
    <w:r w:rsidRPr="00A73C6E">
      <w:rPr>
        <w:color w:val="000000" w:themeColor="text1"/>
        <w:sz w:val="18"/>
        <w:szCs w:val="18"/>
      </w:rPr>
      <w:t xml:space="preserve">Photocopiable. </w:t>
    </w:r>
    <w:r w:rsidR="00A14A1A" w:rsidRPr="00A73C6E">
      <w:rPr>
        <w:color w:val="000000" w:themeColor="text1"/>
        <w:sz w:val="18"/>
        <w:szCs w:val="18"/>
      </w:rPr>
      <w:t>©20</w:t>
    </w:r>
    <w:r w:rsidR="00015A5B" w:rsidRPr="00A73C6E">
      <w:rPr>
        <w:color w:val="000000" w:themeColor="text1"/>
        <w:sz w:val="18"/>
        <w:szCs w:val="18"/>
      </w:rPr>
      <w:t>21</w:t>
    </w:r>
    <w:r w:rsidRPr="00A73C6E">
      <w:rPr>
        <w:color w:val="000000" w:themeColor="text1"/>
        <w:sz w:val="18"/>
        <w:szCs w:val="18"/>
      </w:rPr>
      <w:t xml:space="preserve"> by Esl-ology.com. </w:t>
    </w:r>
    <w:r w:rsidRPr="00A73C6E">
      <w:rPr>
        <w:color w:val="000000" w:themeColor="text1"/>
        <w:sz w:val="18"/>
        <w:szCs w:val="18"/>
      </w:rPr>
      <w:br/>
    </w:r>
    <w:r w:rsidR="00A14A1A" w:rsidRPr="00A73C6E">
      <w:rPr>
        <w:color w:val="000000" w:themeColor="text1"/>
        <w:sz w:val="18"/>
        <w:szCs w:val="18"/>
      </w:rPr>
      <w:t>Owl</w:t>
    </w:r>
    <w:r w:rsidRPr="00A73C6E">
      <w:rPr>
        <w:color w:val="000000" w:themeColor="text1"/>
        <w:sz w:val="18"/>
        <w:szCs w:val="18"/>
      </w:rPr>
      <w:t xml:space="preserve"> Icon by </w:t>
    </w:r>
    <w:proofErr w:type="spellStart"/>
    <w:r w:rsidRPr="00A73C6E">
      <w:rPr>
        <w:color w:val="000000" w:themeColor="text1"/>
        <w:sz w:val="18"/>
        <w:szCs w:val="18"/>
      </w:rPr>
      <w:t>Vecteezy</w:t>
    </w:r>
    <w:proofErr w:type="spellEnd"/>
    <w:r w:rsidRPr="00A73C6E">
      <w:rPr>
        <w:color w:val="000000" w:themeColor="text1"/>
        <w:sz w:val="18"/>
        <w:szCs w:val="18"/>
      </w:rPr>
      <w:t xml:space="preserve"> </w:t>
    </w:r>
    <w:r w:rsidR="002F01B8" w:rsidRPr="00A73C6E">
      <w:rPr>
        <w:color w:val="000000" w:themeColor="text1"/>
        <w:sz w:val="18"/>
        <w:szCs w:val="18"/>
      </w:rPr>
      <w:fldChar w:fldCharType="begin"/>
    </w:r>
    <w:r w:rsidR="002F01B8" w:rsidRPr="00A73C6E">
      <w:rPr>
        <w:color w:val="000000" w:themeColor="text1"/>
        <w:sz w:val="18"/>
        <w:szCs w:val="18"/>
      </w:rPr>
      <w:instrText xml:space="preserve"> HYPERLINK "https://www.vecteezy.com/free-vector/learning-icon" </w:instrText>
    </w:r>
    <w:r w:rsidR="002F01B8" w:rsidRPr="00A73C6E">
      <w:rPr>
        <w:color w:val="000000" w:themeColor="text1"/>
        <w:sz w:val="18"/>
        <w:szCs w:val="18"/>
      </w:rPr>
      <w:fldChar w:fldCharType="separate"/>
    </w:r>
    <w:r w:rsidR="002F01B8" w:rsidRPr="00A73C6E">
      <w:rPr>
        <w:rStyle w:val="Hyperlink"/>
        <w:color w:val="000000" w:themeColor="text1"/>
        <w:sz w:val="18"/>
        <w:szCs w:val="18"/>
      </w:rPr>
      <w:t>htt</w:t>
    </w:r>
    <w:r w:rsidR="002F01B8" w:rsidRPr="00A73C6E">
      <w:rPr>
        <w:rStyle w:val="Hyperlink"/>
        <w:color w:val="000000" w:themeColor="text1"/>
        <w:sz w:val="18"/>
        <w:szCs w:val="18"/>
      </w:rPr>
      <w:t>p</w:t>
    </w:r>
    <w:r w:rsidR="002F01B8" w:rsidRPr="00A73C6E">
      <w:rPr>
        <w:rStyle w:val="Hyperlink"/>
        <w:color w:val="000000" w:themeColor="text1"/>
        <w:sz w:val="18"/>
        <w:szCs w:val="18"/>
      </w:rPr>
      <w:t>s://www.vecteezy.com/free-vector/learning-icon</w:t>
    </w:r>
    <w:r w:rsidR="002F01B8" w:rsidRPr="00A73C6E">
      <w:rPr>
        <w:color w:val="000000" w:themeColor="text1"/>
        <w:sz w:val="18"/>
        <w:szCs w:val="18"/>
      </w:rPr>
      <w:fldChar w:fldCharType="end"/>
    </w:r>
  </w:p>
  <w:p w14:paraId="27D54638" w14:textId="56C1A80A" w:rsidR="007B20E9" w:rsidRPr="00A73C6E" w:rsidRDefault="00A73C6E" w:rsidP="00A73C6E">
    <w:pPr>
      <w:jc w:val="center"/>
      <w:rPr>
        <w:rFonts w:ascii="Times New Roman" w:eastAsia="Times New Roman" w:hAnsi="Times New Roman" w:cs="Times New Roman"/>
        <w:color w:val="000000" w:themeColor="text1"/>
        <w:sz w:val="18"/>
        <w:szCs w:val="18"/>
        <w:u w:val="single"/>
        <w:lang w:eastAsia="en-GB"/>
      </w:rPr>
    </w:pPr>
    <w:r w:rsidRPr="00A73C6E"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  <w:t xml:space="preserve">Icons by </w:t>
    </w:r>
    <w:proofErr w:type="spellStart"/>
    <w:r w:rsidRPr="00A73C6E"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  <w:t>Flaticon</w:t>
    </w:r>
    <w:proofErr w:type="spellEnd"/>
    <w:r w:rsidRPr="00A73C6E"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  <w:t xml:space="preserve"> </w:t>
    </w:r>
    <w:r w:rsidRPr="00A73C6E">
      <w:rPr>
        <w:rFonts w:ascii="Times New Roman" w:eastAsia="Times New Roman" w:hAnsi="Times New Roman" w:cs="Times New Roman"/>
        <w:color w:val="000000" w:themeColor="text1"/>
        <w:sz w:val="18"/>
        <w:szCs w:val="18"/>
        <w:u w:val="single"/>
        <w:bdr w:val="single" w:sz="6" w:space="0" w:color="E3E9ED" w:frame="1"/>
        <w:shd w:val="clear" w:color="auto" w:fill="F8FAFB"/>
        <w:lang w:eastAsia="en-GB"/>
      </w:rPr>
      <w:t>https://www.flaticon.com/authors/surang</w:t>
    </w:r>
    <w:r w:rsidRPr="00A73C6E"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  <w:t xml:space="preserve"> </w:t>
    </w:r>
    <w:r w:rsidRPr="00A73C6E"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  <w:t>and</w:t>
    </w:r>
    <w:r w:rsidRPr="00A73C6E"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  <w:t xml:space="preserve"> </w:t>
    </w:r>
    <w:r w:rsidRPr="00A73C6E">
      <w:rPr>
        <w:rFonts w:ascii="Times New Roman" w:eastAsia="Times New Roman" w:hAnsi="Times New Roman" w:cs="Times New Roman"/>
        <w:color w:val="000000" w:themeColor="text1"/>
        <w:sz w:val="18"/>
        <w:szCs w:val="18"/>
        <w:u w:val="single"/>
        <w:bdr w:val="single" w:sz="6" w:space="0" w:color="E3E9ED" w:frame="1"/>
        <w:shd w:val="clear" w:color="auto" w:fill="F8FAFB"/>
        <w:lang w:eastAsia="en-GB"/>
      </w:rPr>
      <w:t>https://www.flaticon.com/authors/freepik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885C4" w14:textId="513BBA97" w:rsidR="00A73C6E" w:rsidRPr="00A73C6E" w:rsidRDefault="00A73C6E" w:rsidP="00A73C6E">
    <w:pPr>
      <w:pStyle w:val="Footer"/>
      <w:jc w:val="center"/>
      <w:rPr>
        <w:color w:val="000000" w:themeColor="text1"/>
        <w:sz w:val="18"/>
        <w:szCs w:val="18"/>
      </w:rPr>
    </w:pPr>
    <w:r w:rsidRPr="00A73C6E">
      <w:rPr>
        <w:color w:val="000000" w:themeColor="text1"/>
        <w:sz w:val="18"/>
        <w:szCs w:val="18"/>
      </w:rPr>
      <w:t xml:space="preserve">Photocopiable. ©2021 by Esl-ology.com. </w:t>
    </w:r>
    <w:r w:rsidRPr="00A73C6E">
      <w:rPr>
        <w:color w:val="000000" w:themeColor="text1"/>
        <w:sz w:val="18"/>
        <w:szCs w:val="18"/>
      </w:rPr>
      <w:br/>
      <w:t xml:space="preserve">Owl Icon by </w:t>
    </w:r>
    <w:proofErr w:type="spellStart"/>
    <w:r w:rsidRPr="00A73C6E">
      <w:rPr>
        <w:color w:val="000000" w:themeColor="text1"/>
        <w:sz w:val="18"/>
        <w:szCs w:val="18"/>
      </w:rPr>
      <w:t>Vecteezy</w:t>
    </w:r>
    <w:proofErr w:type="spellEnd"/>
    <w:r w:rsidRPr="00A73C6E">
      <w:rPr>
        <w:color w:val="000000" w:themeColor="text1"/>
        <w:sz w:val="18"/>
        <w:szCs w:val="18"/>
      </w:rPr>
      <w:t xml:space="preserve"> </w:t>
    </w:r>
    <w:hyperlink r:id="rId1" w:history="1">
      <w:r w:rsidRPr="00A73C6E">
        <w:rPr>
          <w:rStyle w:val="Hyperlink"/>
          <w:color w:val="000000" w:themeColor="text1"/>
          <w:sz w:val="18"/>
          <w:szCs w:val="18"/>
        </w:rPr>
        <w:t>https://www.vecteezy.com/free-vector/learning-icon</w:t>
      </w:r>
    </w:hyperlink>
  </w:p>
  <w:p w14:paraId="4D0091C2" w14:textId="608404DF" w:rsidR="00A73C6E" w:rsidRPr="00A73C6E" w:rsidRDefault="00A73C6E" w:rsidP="00A73C6E">
    <w:pPr>
      <w:jc w:val="center"/>
      <w:rPr>
        <w:rFonts w:ascii="Times New Roman" w:eastAsia="Times New Roman" w:hAnsi="Times New Roman" w:cs="Times New Roman"/>
        <w:color w:val="000000" w:themeColor="text1"/>
        <w:sz w:val="18"/>
        <w:szCs w:val="18"/>
        <w:u w:val="single"/>
        <w:lang w:eastAsia="en-GB"/>
      </w:rPr>
    </w:pPr>
    <w:r w:rsidRPr="00A73C6E"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  <w:t xml:space="preserve">Icons by </w:t>
    </w:r>
    <w:proofErr w:type="spellStart"/>
    <w:r w:rsidRPr="00A73C6E"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  <w:t>Flaticon</w:t>
    </w:r>
    <w:proofErr w:type="spellEnd"/>
    <w:r w:rsidRPr="00A73C6E"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  <w:t xml:space="preserve"> </w:t>
    </w:r>
    <w:r w:rsidRPr="00A73C6E">
      <w:rPr>
        <w:rFonts w:ascii="Times New Roman" w:eastAsia="Times New Roman" w:hAnsi="Times New Roman" w:cs="Times New Roman"/>
        <w:color w:val="000000" w:themeColor="text1"/>
        <w:sz w:val="18"/>
        <w:szCs w:val="18"/>
        <w:u w:val="single"/>
        <w:bdr w:val="single" w:sz="6" w:space="0" w:color="E3E9ED" w:frame="1"/>
        <w:shd w:val="clear" w:color="auto" w:fill="F8FAFB"/>
        <w:lang w:eastAsia="en-GB"/>
      </w:rPr>
      <w:t>https://www.flaticon.com/authors/surang</w:t>
    </w:r>
    <w:r w:rsidRPr="00A73C6E"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  <w:t xml:space="preserve"> and </w:t>
    </w:r>
    <w:r w:rsidRPr="00A73C6E">
      <w:rPr>
        <w:rFonts w:ascii="Times New Roman" w:eastAsia="Times New Roman" w:hAnsi="Times New Roman" w:cs="Times New Roman"/>
        <w:color w:val="000000" w:themeColor="text1"/>
        <w:sz w:val="18"/>
        <w:szCs w:val="18"/>
        <w:u w:val="single"/>
        <w:bdr w:val="single" w:sz="6" w:space="0" w:color="E3E9ED" w:frame="1"/>
        <w:shd w:val="clear" w:color="auto" w:fill="F8FAFB"/>
        <w:lang w:eastAsia="en-GB"/>
      </w:rPr>
      <w:t>https://www.flaticon.com/authors/freepik</w:t>
    </w:r>
  </w:p>
  <w:p w14:paraId="67EC473B" w14:textId="3D9B1A22" w:rsidR="003C04A2" w:rsidRPr="00015A5B" w:rsidRDefault="003C04A2" w:rsidP="00015A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B17DB2" w14:textId="77777777" w:rsidR="0027586E" w:rsidRDefault="0027586E" w:rsidP="001C4115">
      <w:r>
        <w:separator/>
      </w:r>
    </w:p>
  </w:footnote>
  <w:footnote w:type="continuationSeparator" w:id="0">
    <w:p w14:paraId="5B12DB6B" w14:textId="77777777" w:rsidR="0027586E" w:rsidRDefault="0027586E" w:rsidP="001C41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4A2"/>
    <w:rsid w:val="00015A5B"/>
    <w:rsid w:val="000572C5"/>
    <w:rsid w:val="000D0AF9"/>
    <w:rsid w:val="00124156"/>
    <w:rsid w:val="0013691A"/>
    <w:rsid w:val="00146F0E"/>
    <w:rsid w:val="00181045"/>
    <w:rsid w:val="00186BB2"/>
    <w:rsid w:val="001B1046"/>
    <w:rsid w:val="001C4115"/>
    <w:rsid w:val="001F2DF0"/>
    <w:rsid w:val="0021273B"/>
    <w:rsid w:val="00220EB3"/>
    <w:rsid w:val="002461EE"/>
    <w:rsid w:val="00264CF3"/>
    <w:rsid w:val="0027586E"/>
    <w:rsid w:val="0027631B"/>
    <w:rsid w:val="00293D7F"/>
    <w:rsid w:val="002A55FF"/>
    <w:rsid w:val="002E4A36"/>
    <w:rsid w:val="002F01B8"/>
    <w:rsid w:val="003046F1"/>
    <w:rsid w:val="003301DD"/>
    <w:rsid w:val="00381C88"/>
    <w:rsid w:val="0039306C"/>
    <w:rsid w:val="00393276"/>
    <w:rsid w:val="003C04A2"/>
    <w:rsid w:val="003C0B4C"/>
    <w:rsid w:val="003E498C"/>
    <w:rsid w:val="004633D2"/>
    <w:rsid w:val="00481674"/>
    <w:rsid w:val="005941CF"/>
    <w:rsid w:val="005A17D7"/>
    <w:rsid w:val="0062461C"/>
    <w:rsid w:val="00656E41"/>
    <w:rsid w:val="006F2ABC"/>
    <w:rsid w:val="007B20E9"/>
    <w:rsid w:val="007F191D"/>
    <w:rsid w:val="00800F25"/>
    <w:rsid w:val="008239F8"/>
    <w:rsid w:val="00850F62"/>
    <w:rsid w:val="008C239E"/>
    <w:rsid w:val="0091195C"/>
    <w:rsid w:val="009410BD"/>
    <w:rsid w:val="009638B2"/>
    <w:rsid w:val="00977917"/>
    <w:rsid w:val="009930B9"/>
    <w:rsid w:val="009C5ED0"/>
    <w:rsid w:val="009D421B"/>
    <w:rsid w:val="00A02E1A"/>
    <w:rsid w:val="00A1023F"/>
    <w:rsid w:val="00A14A1A"/>
    <w:rsid w:val="00A44623"/>
    <w:rsid w:val="00A73C6E"/>
    <w:rsid w:val="00A7471F"/>
    <w:rsid w:val="00A85D7B"/>
    <w:rsid w:val="00AA0D5B"/>
    <w:rsid w:val="00AB0C26"/>
    <w:rsid w:val="00AD68A2"/>
    <w:rsid w:val="00B24A68"/>
    <w:rsid w:val="00B7638E"/>
    <w:rsid w:val="00BB4CCB"/>
    <w:rsid w:val="00BB6F17"/>
    <w:rsid w:val="00BE45AC"/>
    <w:rsid w:val="00C150ED"/>
    <w:rsid w:val="00C35519"/>
    <w:rsid w:val="00C624B5"/>
    <w:rsid w:val="00C6410D"/>
    <w:rsid w:val="00CF6F49"/>
    <w:rsid w:val="00D05A92"/>
    <w:rsid w:val="00D343B7"/>
    <w:rsid w:val="00D87827"/>
    <w:rsid w:val="00E8392A"/>
    <w:rsid w:val="00ED2F23"/>
    <w:rsid w:val="00ED6720"/>
    <w:rsid w:val="00EF3A8B"/>
    <w:rsid w:val="00F05F6D"/>
    <w:rsid w:val="00F11FBA"/>
    <w:rsid w:val="00FC0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8D0D8F"/>
  <w14:defaultImageDpi w14:val="32767"/>
  <w15:chartTrackingRefBased/>
  <w15:docId w15:val="{178F7E6C-16AB-6449-977A-0607383CC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411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4115"/>
  </w:style>
  <w:style w:type="paragraph" w:styleId="Footer">
    <w:name w:val="footer"/>
    <w:basedOn w:val="Normal"/>
    <w:link w:val="FooterChar"/>
    <w:uiPriority w:val="99"/>
    <w:unhideWhenUsed/>
    <w:rsid w:val="001C41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4115"/>
  </w:style>
  <w:style w:type="character" w:styleId="Hyperlink">
    <w:name w:val="Hyperlink"/>
    <w:basedOn w:val="DefaultParagraphFont"/>
    <w:uiPriority w:val="99"/>
    <w:unhideWhenUsed/>
    <w:rsid w:val="007B20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7B20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20E9"/>
    <w:rPr>
      <w:color w:val="954F72" w:themeColor="followedHyperlink"/>
      <w:u w:val="single"/>
    </w:rPr>
  </w:style>
  <w:style w:type="character" w:customStyle="1" w:styleId="attributiontext">
    <w:name w:val="attribution_text"/>
    <w:basedOn w:val="DefaultParagraphFont"/>
    <w:rsid w:val="002461EE"/>
  </w:style>
  <w:style w:type="character" w:customStyle="1" w:styleId="active">
    <w:name w:val="active"/>
    <w:basedOn w:val="DefaultParagraphFont"/>
    <w:rsid w:val="002461EE"/>
  </w:style>
  <w:style w:type="paragraph" w:customStyle="1" w:styleId="mg-none">
    <w:name w:val="mg-none"/>
    <w:basedOn w:val="Normal"/>
    <w:rsid w:val="002461E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06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1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5349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6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244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2.svg"/><Relationship Id="rId12" Type="http://schemas.openxmlformats.org/officeDocument/2006/relationships/image" Target="media/image5.tif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7.tiff"/><Relationship Id="rId10" Type="http://schemas.openxmlformats.org/officeDocument/2006/relationships/customXml" Target="ink/ink1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vecteezy.com/free-vector/learning-icon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ug/Library/Mobile%20Documents/com~apple~CloudDocs/Dug%20Work/Esl-Ology/Document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6T10:12:34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Document.dotx</Template>
  <TotalTime>69</TotalTime>
  <Pages>2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Dugald Steer</dc:creator>
  <cp:keywords/>
  <dc:description/>
  <cp:lastModifiedBy>Dugald Steer</cp:lastModifiedBy>
  <cp:revision>4</cp:revision>
  <cp:lastPrinted>2019-11-26T14:13:00Z</cp:lastPrinted>
  <dcterms:created xsi:type="dcterms:W3CDTF">2020-12-16T11:43:00Z</dcterms:created>
  <dcterms:modified xsi:type="dcterms:W3CDTF">2020-12-16T13:02:00Z</dcterms:modified>
</cp:coreProperties>
</file>