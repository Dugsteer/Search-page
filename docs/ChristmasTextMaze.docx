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ink/ink1.xml" ContentType="application/inkml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B8707B" w14:textId="331C08A9" w:rsidR="00146F0E" w:rsidRPr="00B7638E" w:rsidRDefault="007F191D">
      <w:pPr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03051B" wp14:editId="33289608">
                <wp:simplePos x="0" y="0"/>
                <wp:positionH relativeFrom="column">
                  <wp:posOffset>1910430</wp:posOffset>
                </wp:positionH>
                <wp:positionV relativeFrom="paragraph">
                  <wp:posOffset>150320</wp:posOffset>
                </wp:positionV>
                <wp:extent cx="2907665" cy="756920"/>
                <wp:effectExtent l="0" t="0" r="0" b="0"/>
                <wp:wrapNone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7665" cy="75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E46899" w14:textId="77777777" w:rsidR="001C4115" w:rsidRPr="001C4115" w:rsidRDefault="001C4115" w:rsidP="007F191D">
                            <w:pPr>
                              <w:jc w:val="center"/>
                              <w:rPr>
                                <w:rFonts w:ascii="Libre Franklin" w:hAnsi="Libre Franklin"/>
                                <w:sz w:val="16"/>
                                <w:szCs w:val="16"/>
                              </w:rPr>
                            </w:pPr>
                          </w:p>
                          <w:p w14:paraId="268D6A55" w14:textId="46415705" w:rsidR="009D421B" w:rsidRPr="00BB4CCB" w:rsidRDefault="007F191D" w:rsidP="007F191D">
                            <w:pPr>
                              <w:spacing w:line="480" w:lineRule="auto"/>
                              <w:jc w:val="center"/>
                              <w:rPr>
                                <w:rFonts w:ascii="Libre Franklin" w:hAnsi="Libre Frankli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Libre Franklin" w:hAnsi="Libre Franklin"/>
                                <w:sz w:val="20"/>
                                <w:szCs w:val="20"/>
                              </w:rPr>
                              <w:t>CHRISTMAS</w:t>
                            </w:r>
                          </w:p>
                          <w:p w14:paraId="1A3513ED" w14:textId="77777777" w:rsidR="009D421B" w:rsidRPr="00BB4CCB" w:rsidRDefault="003C04A2" w:rsidP="007F191D">
                            <w:pPr>
                              <w:spacing w:line="480" w:lineRule="auto"/>
                              <w:jc w:val="center"/>
                              <w:rPr>
                                <w:rFonts w:ascii="Libre Franklin SemiBold" w:hAnsi="Libre Franklin SemiBol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ibre Franklin SemiBold" w:hAnsi="Libre Franklin SemiBold"/>
                                <w:b/>
                                <w:bCs/>
                                <w:sz w:val="28"/>
                                <w:szCs w:val="28"/>
                              </w:rPr>
                              <w:t>Text Maze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03051B" id="_x0000_t202" coordsize="21600,21600" o:spt="202" path="m,l,21600r21600,l21600,xe">
                <v:stroke joinstyle="miter"/>
                <v:path gradientshapeok="t" o:connecttype="rect"/>
              </v:shapetype>
              <v:shape id="Text Box 124" o:spid="_x0000_s1026" type="#_x0000_t202" style="position:absolute;margin-left:150.45pt;margin-top:11.85pt;width:228.95pt;height:59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" filled="f" stroked="f" strokeweight=".5pt">
                <v:textbox>
                  <w:txbxContent>
                    <w:p w14:paraId="05E46899" w14:textId="77777777" w:rsidR="001C4115" w:rsidRPr="001C4115" w:rsidRDefault="001C4115" w:rsidP="007F191D">
                      <w:pPr>
                        <w:jc w:val="center"/>
                        <w:rPr>
                          <w:rFonts w:ascii="Libre Franklin" w:hAnsi="Libre Franklin"/>
                          <w:sz w:val="16"/>
                          <w:szCs w:val="16"/>
                        </w:rPr>
                      </w:pPr>
                    </w:p>
                    <w:p w14:paraId="268D6A55" w14:textId="46415705" w:rsidR="009D421B" w:rsidRPr="00BB4CCB" w:rsidRDefault="007F191D" w:rsidP="007F191D">
                      <w:pPr>
                        <w:spacing w:line="480" w:lineRule="auto"/>
                        <w:jc w:val="center"/>
                        <w:rPr>
                          <w:rFonts w:ascii="Libre Franklin" w:hAnsi="Libre Franklin"/>
                          <w:sz w:val="20"/>
                          <w:szCs w:val="20"/>
                        </w:rPr>
                      </w:pPr>
                      <w:r>
                        <w:rPr>
                          <w:rFonts w:ascii="Libre Franklin" w:hAnsi="Libre Franklin"/>
                          <w:sz w:val="20"/>
                          <w:szCs w:val="20"/>
                        </w:rPr>
                        <w:t>CHRISTMAS</w:t>
                      </w:r>
                    </w:p>
                    <w:p w14:paraId="1A3513ED" w14:textId="77777777" w:rsidR="009D421B" w:rsidRPr="00BB4CCB" w:rsidRDefault="003C04A2" w:rsidP="007F191D">
                      <w:pPr>
                        <w:spacing w:line="480" w:lineRule="auto"/>
                        <w:jc w:val="center"/>
                        <w:rPr>
                          <w:rFonts w:ascii="Libre Franklin SemiBold" w:hAnsi="Libre Franklin SemiBold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Libre Franklin SemiBold" w:hAnsi="Libre Franklin SemiBold"/>
                          <w:b/>
                          <w:bCs/>
                          <w:sz w:val="28"/>
                          <w:szCs w:val="28"/>
                        </w:rPr>
                        <w:t>Text Maze</w:t>
                      </w:r>
                    </w:p>
                  </w:txbxContent>
                </v:textbox>
              </v:shape>
            </w:pict>
          </mc:Fallback>
        </mc:AlternateContent>
      </w:r>
      <w:r w:rsidR="008239F8" w:rsidRPr="00B7638E">
        <w:rPr>
          <w:rFonts w:ascii="Libre Franklin" w:hAnsi="Libre Frankl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BF2EFA" wp14:editId="7E435B87">
                <wp:simplePos x="0" y="0"/>
                <wp:positionH relativeFrom="column">
                  <wp:posOffset>-29845</wp:posOffset>
                </wp:positionH>
                <wp:positionV relativeFrom="paragraph">
                  <wp:posOffset>56832</wp:posOffset>
                </wp:positionV>
                <wp:extent cx="6662420" cy="985520"/>
                <wp:effectExtent l="0" t="0" r="0" b="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2420" cy="98552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28A445" id="Rectangle 122" o:spid="_x0000_s1026" style="position:absolute;margin-left:-2.35pt;margin-top:4.45pt;width:524.6pt;height:77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" filled="f" stroked="f" strokeweight="3pt"/>
            </w:pict>
          </mc:Fallback>
        </mc:AlternateContent>
      </w:r>
      <w:r w:rsidR="00BB4CCB" w:rsidRPr="00B7638E">
        <w:rPr>
          <w:rFonts w:ascii="Libre Franklin" w:hAnsi="Libre Frankli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471989C" wp14:editId="24F88326">
            <wp:simplePos x="0" y="0"/>
            <wp:positionH relativeFrom="column">
              <wp:posOffset>85725</wp:posOffset>
            </wp:positionH>
            <wp:positionV relativeFrom="paragraph">
              <wp:posOffset>85725</wp:posOffset>
            </wp:positionV>
            <wp:extent cx="650082" cy="900113"/>
            <wp:effectExtent l="0" t="0" r="0" b="1905"/>
            <wp:wrapNone/>
            <wp:docPr id="4" name="Graphic 3">
              <a:extLst xmlns:a="http://schemas.openxmlformats.org/drawingml/2006/main">
                <a:ext uri="{FF2B5EF4-FFF2-40B4-BE49-F238E27FC236}">
                  <a16:creationId xmlns:a16="http://schemas.microsoft.com/office/drawing/2014/main" id="{E36A7CE8-3174-FC42-B8FA-77F0461CCB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3">
                      <a:extLst>
                        <a:ext uri="{FF2B5EF4-FFF2-40B4-BE49-F238E27FC236}">
                          <a16:creationId xmlns:a16="http://schemas.microsoft.com/office/drawing/2014/main" id="{E36A7CE8-3174-FC42-B8FA-77F0461CCB1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rcRect l="16661" t="13172" r="66679" b="53873"/>
                    <a:stretch/>
                  </pic:blipFill>
                  <pic:spPr>
                    <a:xfrm>
                      <a:off x="0" y="0"/>
                      <a:ext cx="658243" cy="911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BFD562" w14:textId="54F6D57F" w:rsidR="00146F0E" w:rsidRPr="00B7638E" w:rsidRDefault="008239F8">
      <w:pPr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CC008D" wp14:editId="0F40AB37">
                <wp:simplePos x="0" y="0"/>
                <wp:positionH relativeFrom="column">
                  <wp:posOffset>656273</wp:posOffset>
                </wp:positionH>
                <wp:positionV relativeFrom="paragraph">
                  <wp:posOffset>27305</wp:posOffset>
                </wp:positionV>
                <wp:extent cx="5300345" cy="628650"/>
                <wp:effectExtent l="0" t="0" r="0" b="0"/>
                <wp:wrapNone/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0345" cy="628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725458" w14:textId="77777777" w:rsidR="000D0AF9" w:rsidRPr="00BB4CCB" w:rsidRDefault="000D0AF9">
                            <w:pPr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</w:pPr>
                            <w:r w:rsidRPr="00BB4CCB"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  <w:t>ESL-</w:t>
                            </w:r>
                          </w:p>
                          <w:p w14:paraId="011A6A39" w14:textId="77777777" w:rsidR="000D0AF9" w:rsidRPr="00BB4CCB" w:rsidRDefault="000D0AF9">
                            <w:pPr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</w:pPr>
                            <w:r w:rsidRPr="00BB4CCB"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  <w:t>OLOGY.</w:t>
                            </w:r>
                          </w:p>
                          <w:p w14:paraId="6D69B8CD" w14:textId="77777777" w:rsidR="000D0AF9" w:rsidRPr="00BB4CCB" w:rsidRDefault="000D0AF9">
                            <w:pPr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</w:pPr>
                            <w:r w:rsidRPr="00BB4CCB"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  <w:t>COM</w:t>
                            </w:r>
                          </w:p>
                          <w:p w14:paraId="0BE3797D" w14:textId="77777777" w:rsidR="00BB4CCB" w:rsidRDefault="00BB4CC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C008D" id="Text Box 123" o:spid="_x0000_s1027" type="#_x0000_t202" style="position:absolute;margin-left:51.7pt;margin-top:2.15pt;width:417.35pt;height:49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" filled="f" stroked="f" strokeweight=".5pt">
                <v:textbox>
                  <w:txbxContent>
                    <w:p w14:paraId="14725458" w14:textId="77777777" w:rsidR="000D0AF9" w:rsidRPr="00BB4CCB" w:rsidRDefault="000D0AF9">
                      <w:pPr>
                        <w:rPr>
                          <w:rFonts w:ascii="Libre Franklin SemiBold" w:hAnsi="Libre Franklin SemiBold"/>
                          <w:b/>
                          <w:bCs/>
                        </w:rPr>
                      </w:pPr>
                      <w:r w:rsidRPr="00BB4CCB">
                        <w:rPr>
                          <w:rFonts w:ascii="Libre Franklin SemiBold" w:hAnsi="Libre Franklin SemiBold"/>
                          <w:b/>
                          <w:bCs/>
                        </w:rPr>
                        <w:t>ESL-</w:t>
                      </w:r>
                    </w:p>
                    <w:p w14:paraId="011A6A39" w14:textId="77777777" w:rsidR="000D0AF9" w:rsidRPr="00BB4CCB" w:rsidRDefault="000D0AF9">
                      <w:pPr>
                        <w:rPr>
                          <w:rFonts w:ascii="Libre Franklin SemiBold" w:hAnsi="Libre Franklin SemiBold"/>
                          <w:b/>
                          <w:bCs/>
                        </w:rPr>
                      </w:pPr>
                      <w:r w:rsidRPr="00BB4CCB">
                        <w:rPr>
                          <w:rFonts w:ascii="Libre Franklin SemiBold" w:hAnsi="Libre Franklin SemiBold"/>
                          <w:b/>
                          <w:bCs/>
                        </w:rPr>
                        <w:t>OLOGY.</w:t>
                      </w:r>
                    </w:p>
                    <w:p w14:paraId="6D69B8CD" w14:textId="77777777" w:rsidR="000D0AF9" w:rsidRPr="00BB4CCB" w:rsidRDefault="000D0AF9">
                      <w:pPr>
                        <w:rPr>
                          <w:rFonts w:ascii="Libre Franklin SemiBold" w:hAnsi="Libre Franklin SemiBold"/>
                          <w:b/>
                          <w:bCs/>
                        </w:rPr>
                      </w:pPr>
                      <w:r w:rsidRPr="00BB4CCB">
                        <w:rPr>
                          <w:rFonts w:ascii="Libre Franklin SemiBold" w:hAnsi="Libre Franklin SemiBold"/>
                          <w:b/>
                          <w:bCs/>
                        </w:rPr>
                        <w:t>COM</w:t>
                      </w:r>
                    </w:p>
                    <w:p w14:paraId="0BE3797D" w14:textId="77777777" w:rsidR="00BB4CCB" w:rsidRDefault="00BB4CCB"/>
                  </w:txbxContent>
                </v:textbox>
              </v:shape>
            </w:pict>
          </mc:Fallback>
        </mc:AlternateContent>
      </w:r>
    </w:p>
    <w:p w14:paraId="2569DB02" w14:textId="77777777" w:rsidR="00146F0E" w:rsidRPr="00B7638E" w:rsidRDefault="00146F0E">
      <w:pPr>
        <w:rPr>
          <w:rFonts w:ascii="Libre Franklin" w:hAnsi="Libre Franklin"/>
          <w:sz w:val="28"/>
          <w:szCs w:val="28"/>
        </w:rPr>
      </w:pPr>
    </w:p>
    <w:p w14:paraId="69039D5D" w14:textId="57A6BFE1" w:rsidR="00146F0E" w:rsidRPr="00B7638E" w:rsidRDefault="00146F0E">
      <w:pPr>
        <w:rPr>
          <w:rFonts w:ascii="Libre Franklin" w:hAnsi="Libre Franklin"/>
          <w:sz w:val="28"/>
          <w:szCs w:val="28"/>
        </w:rPr>
      </w:pPr>
    </w:p>
    <w:p w14:paraId="4AB8D71F" w14:textId="06FECE77" w:rsidR="00146F0E" w:rsidRPr="00B7638E" w:rsidRDefault="00146F0E">
      <w:pPr>
        <w:rPr>
          <w:rFonts w:ascii="Libre Franklin" w:hAnsi="Libre Franklin"/>
          <w:sz w:val="28"/>
          <w:szCs w:val="28"/>
        </w:rPr>
      </w:pPr>
    </w:p>
    <w:p w14:paraId="30218E0A" w14:textId="1D18F699" w:rsidR="00146F0E" w:rsidRPr="00B7638E" w:rsidRDefault="00146F0E">
      <w:pPr>
        <w:rPr>
          <w:rFonts w:ascii="Libre Franklin" w:hAnsi="Libre Franklin"/>
          <w:sz w:val="28"/>
          <w:szCs w:val="28"/>
        </w:rPr>
      </w:pPr>
    </w:p>
    <w:p w14:paraId="1252DDF1" w14:textId="21473CB5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2785C6FF" w14:textId="44F09F9B" w:rsidR="0021273B" w:rsidRDefault="007F191D">
      <w:pPr>
        <w:rPr>
          <w:rFonts w:ascii="Libre Franklin" w:hAnsi="Libre Franklin"/>
          <w:sz w:val="28"/>
          <w:szCs w:val="28"/>
        </w:rPr>
        <w:sectPr w:rsidR="0021273B" w:rsidSect="00B7638E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00" w:h="16840"/>
          <w:pgMar w:top="720" w:right="720" w:bottom="720" w:left="720" w:header="709" w:footer="709" w:gutter="0"/>
          <w:cols w:num="3" w:space="708"/>
          <w:docGrid w:linePitch="360"/>
        </w:sectPr>
      </w:pPr>
      <w:r>
        <w:rPr>
          <w:rFonts w:ascii="Libre Franklin" w:hAnsi="Libre Franklin"/>
          <w:noProof/>
          <w:sz w:val="20"/>
          <w:szCs w:val="20"/>
        </w:rPr>
        <w:drawing>
          <wp:anchor distT="0" distB="0" distL="114300" distR="114300" simplePos="0" relativeHeight="251673600" behindDoc="0" locked="0" layoutInCell="1" allowOverlap="1" wp14:anchorId="00D325DA" wp14:editId="500D7779">
            <wp:simplePos x="0" y="0"/>
            <wp:positionH relativeFrom="column">
              <wp:posOffset>876300</wp:posOffset>
            </wp:positionH>
            <wp:positionV relativeFrom="paragraph">
              <wp:posOffset>24980</wp:posOffset>
            </wp:positionV>
            <wp:extent cx="659130" cy="659130"/>
            <wp:effectExtent l="0" t="0" r="0" b="1270"/>
            <wp:wrapNone/>
            <wp:docPr id="72" name="Picture 72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A picture containing shap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6F17">
        <w:rPr>
          <w:rFonts w:ascii="Libre Franklin" w:hAnsi="Libre Frankli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0DC38CB" wp14:editId="06F8D123">
                <wp:simplePos x="0" y="0"/>
                <wp:positionH relativeFrom="column">
                  <wp:posOffset>1188000</wp:posOffset>
                </wp:positionH>
                <wp:positionV relativeFrom="paragraph">
                  <wp:posOffset>74988</wp:posOffset>
                </wp:positionV>
                <wp:extent cx="360" cy="360"/>
                <wp:effectExtent l="38100" t="38100" r="38100" b="5080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75901F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92.85pt;margin-top:5.2pt;width:1.45pt;height:1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">
                <v:imagedata r:id="rId16" o:title=""/>
              </v:shape>
            </w:pict>
          </mc:Fallback>
        </mc:AlternateContent>
      </w:r>
    </w:p>
    <w:p w14:paraId="101924E5" w14:textId="17E12DE8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2FA91D77" w14:textId="7E8A2A7B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05DC2185" w14:textId="1E708639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68FEA323" w14:textId="5037B14F" w:rsidR="00A1023F" w:rsidRPr="00B7638E" w:rsidRDefault="0021273B">
      <w:pPr>
        <w:rPr>
          <w:rFonts w:ascii="Libre Franklin" w:hAnsi="Libre Franklin"/>
          <w:sz w:val="28"/>
          <w:szCs w:val="28"/>
        </w:rPr>
      </w:pPr>
      <w:r w:rsidRPr="0021273B">
        <w:rPr>
          <w:rFonts w:ascii="Libre Franklin SemiBold" w:hAnsi="Libre Franklin SemiBold"/>
          <w:b/>
          <w:bCs/>
          <w:noProof/>
          <w:sz w:val="36"/>
          <w:szCs w:val="36"/>
        </w:rPr>
        <w:drawing>
          <wp:anchor distT="0" distB="0" distL="114300" distR="114300" simplePos="0" relativeHeight="251672576" behindDoc="0" locked="0" layoutInCell="1" allowOverlap="1" wp14:anchorId="3F3AD002" wp14:editId="47B430E1">
            <wp:simplePos x="0" y="0"/>
            <wp:positionH relativeFrom="column">
              <wp:posOffset>441920</wp:posOffset>
            </wp:positionH>
            <wp:positionV relativeFrom="paragraph">
              <wp:posOffset>66770</wp:posOffset>
            </wp:positionV>
            <wp:extent cx="5796000" cy="4683637"/>
            <wp:effectExtent l="0" t="0" r="0" b="3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000" cy="4683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C55BEC" w14:textId="468DC74C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2D6416EC" w14:textId="14FECFD6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73D01953" w14:textId="0CD090D3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11686AD5" w14:textId="660975B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6DD73396" w14:textId="49E49232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73E2E2E5" w14:textId="55EE8FB9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6227707D" w14:textId="5467456E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1E134AA5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6523709C" w14:textId="5DD9F03A" w:rsidR="00A1023F" w:rsidRPr="00B7638E" w:rsidRDefault="007F191D">
      <w:pPr>
        <w:rPr>
          <w:rFonts w:ascii="Libre Franklin" w:hAnsi="Libre Franklin"/>
          <w:sz w:val="28"/>
          <w:szCs w:val="28"/>
        </w:rPr>
      </w:pPr>
      <w:r>
        <w:rPr>
          <w:rFonts w:ascii="Libre Franklin SemiBold" w:hAnsi="Libre Franklin SemiBold"/>
          <w:b/>
          <w:bCs/>
          <w:noProof/>
          <w:sz w:val="36"/>
          <w:szCs w:val="36"/>
        </w:rPr>
        <w:drawing>
          <wp:anchor distT="0" distB="0" distL="114300" distR="114300" simplePos="0" relativeHeight="251674624" behindDoc="0" locked="0" layoutInCell="1" allowOverlap="1" wp14:anchorId="1346E1AF" wp14:editId="11F12046">
            <wp:simplePos x="0" y="0"/>
            <wp:positionH relativeFrom="column">
              <wp:posOffset>2343600</wp:posOffset>
            </wp:positionH>
            <wp:positionV relativeFrom="paragraph">
              <wp:posOffset>97850</wp:posOffset>
            </wp:positionV>
            <wp:extent cx="1072800" cy="1072800"/>
            <wp:effectExtent l="0" t="0" r="0" b="0"/>
            <wp:wrapNone/>
            <wp:docPr id="73" name="Picture 73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A picture containing shap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5309" cy="10753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A3F441" w14:textId="7D446DE4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7BDE2472" w14:textId="1F7EF2C8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14292A85" w14:textId="5DC16C39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0A50E299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5C11B67C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2E92A803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4B444352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6BE1F253" w14:textId="77777777" w:rsidR="00B7638E" w:rsidRDefault="00B7638E">
      <w:pPr>
        <w:rPr>
          <w:rFonts w:ascii="Libre Franklin" w:hAnsi="Libre Franklin"/>
          <w:sz w:val="28"/>
          <w:szCs w:val="28"/>
        </w:rPr>
        <w:sectPr w:rsidR="00B7638E" w:rsidSect="0021273B">
          <w:type w:val="continuous"/>
          <w:pgSz w:w="11900" w:h="16840"/>
          <w:pgMar w:top="720" w:right="720" w:bottom="720" w:left="720" w:header="709" w:footer="709" w:gutter="0"/>
          <w:cols w:space="708"/>
          <w:docGrid w:linePitch="360"/>
        </w:sectPr>
      </w:pPr>
    </w:p>
    <w:p w14:paraId="1710113F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5E7252A2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62D90C42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3BB82009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21B1CDDE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3D3373E6" w14:textId="77777777" w:rsidR="003C04A2" w:rsidRDefault="003C04A2">
      <w:pPr>
        <w:rPr>
          <w:rFonts w:ascii="Libre Franklin" w:hAnsi="Libre Franklin"/>
          <w:sz w:val="28"/>
          <w:szCs w:val="28"/>
        </w:rPr>
      </w:pPr>
    </w:p>
    <w:p w14:paraId="1109BC22" w14:textId="77777777" w:rsidR="0021273B" w:rsidRDefault="0021273B">
      <w:pPr>
        <w:rPr>
          <w:rFonts w:ascii="Libre Franklin" w:hAnsi="Libre Franklin"/>
          <w:sz w:val="28"/>
          <w:szCs w:val="28"/>
        </w:rPr>
        <w:sectPr w:rsidR="0021273B" w:rsidSect="0021273B">
          <w:footerReference w:type="default" r:id="rId19"/>
          <w:type w:val="continuous"/>
          <w:pgSz w:w="11900" w:h="16840"/>
          <w:pgMar w:top="720" w:right="720" w:bottom="720" w:left="720" w:header="709" w:footer="709" w:gutter="0"/>
          <w:cols w:space="708"/>
          <w:docGrid w:linePitch="360"/>
        </w:sectPr>
      </w:pPr>
    </w:p>
    <w:p w14:paraId="54CA4CF4" w14:textId="522FDBA2" w:rsidR="003C04A2" w:rsidRDefault="003C04A2">
      <w:pPr>
        <w:rPr>
          <w:rFonts w:ascii="Libre Franklin" w:hAnsi="Libre Franklin"/>
          <w:sz w:val="28"/>
          <w:szCs w:val="28"/>
        </w:rPr>
      </w:pPr>
    </w:p>
    <w:p w14:paraId="6FF708E0" w14:textId="32A64E23" w:rsidR="003C04A2" w:rsidRDefault="003C04A2" w:rsidP="003C04A2">
      <w:pPr>
        <w:jc w:val="center"/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sz w:val="28"/>
          <w:szCs w:val="28"/>
        </w:rPr>
        <w:t>Find th</w:t>
      </w:r>
      <w:r w:rsidR="00381C88">
        <w:rPr>
          <w:rFonts w:ascii="Libre Franklin" w:hAnsi="Libre Franklin"/>
          <w:sz w:val="28"/>
          <w:szCs w:val="28"/>
        </w:rPr>
        <w:t>e</w:t>
      </w:r>
      <w:r>
        <w:rPr>
          <w:rFonts w:ascii="Libre Franklin" w:hAnsi="Libre Franklin"/>
          <w:sz w:val="28"/>
          <w:szCs w:val="28"/>
        </w:rPr>
        <w:t xml:space="preserve"> </w:t>
      </w:r>
      <w:r w:rsidR="007F191D">
        <w:rPr>
          <w:rFonts w:ascii="Libre Franklin" w:hAnsi="Libre Franklin"/>
          <w:sz w:val="28"/>
          <w:szCs w:val="28"/>
        </w:rPr>
        <w:t>Christmas</w:t>
      </w:r>
      <w:r>
        <w:rPr>
          <w:rFonts w:ascii="Libre Franklin" w:hAnsi="Libre Franklin"/>
          <w:sz w:val="28"/>
          <w:szCs w:val="28"/>
        </w:rPr>
        <w:t xml:space="preserve"> words in the maze. They are in order</w:t>
      </w:r>
      <w:r w:rsidR="00381C88">
        <w:rPr>
          <w:rFonts w:ascii="Libre Franklin" w:hAnsi="Libre Franklin"/>
          <w:sz w:val="28"/>
          <w:szCs w:val="28"/>
        </w:rPr>
        <w:t xml:space="preserve">. </w:t>
      </w:r>
    </w:p>
    <w:p w14:paraId="731C6A37" w14:textId="77777777" w:rsidR="003C04A2" w:rsidRDefault="003C04A2" w:rsidP="003C04A2">
      <w:pPr>
        <w:jc w:val="center"/>
        <w:rPr>
          <w:rFonts w:ascii="Libre Franklin" w:hAnsi="Libre Franklin"/>
          <w:sz w:val="28"/>
          <w:szCs w:val="28"/>
        </w:rPr>
      </w:pPr>
    </w:p>
    <w:p w14:paraId="2423AF1A" w14:textId="77777777" w:rsidR="003C04A2" w:rsidRDefault="003C04A2" w:rsidP="003C04A2">
      <w:pPr>
        <w:jc w:val="center"/>
        <w:rPr>
          <w:rFonts w:ascii="Libre Franklin" w:hAnsi="Libre Franklin"/>
          <w:sz w:val="28"/>
          <w:szCs w:val="28"/>
        </w:rPr>
        <w:sectPr w:rsidR="003C04A2" w:rsidSect="003C04A2">
          <w:type w:val="continuous"/>
          <w:pgSz w:w="11900" w:h="16840"/>
          <w:pgMar w:top="720" w:right="720" w:bottom="720" w:left="720" w:header="709" w:footer="709" w:gutter="0"/>
          <w:cols w:space="708"/>
          <w:docGrid w:linePitch="360"/>
        </w:sectPr>
      </w:pPr>
    </w:p>
    <w:p w14:paraId="7C53697E" w14:textId="6EBFAAD3" w:rsidR="003C04A2" w:rsidRDefault="003C04A2" w:rsidP="009410BD">
      <w:pPr>
        <w:jc w:val="center"/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sz w:val="28"/>
          <w:szCs w:val="28"/>
        </w:rPr>
        <w:t>A</w:t>
      </w:r>
      <w:r w:rsidR="009410BD">
        <w:rPr>
          <w:rFonts w:ascii="Libre Franklin" w:hAnsi="Libre Franklin"/>
          <w:sz w:val="28"/>
          <w:szCs w:val="28"/>
        </w:rPr>
        <w:t>ngel</w:t>
      </w:r>
    </w:p>
    <w:p w14:paraId="4A09631A" w14:textId="3DA22250" w:rsidR="009410BD" w:rsidRDefault="009410BD" w:rsidP="009410BD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Bell</w:t>
      </w:r>
    </w:p>
    <w:p w14:paraId="100B352D" w14:textId="7268C486" w:rsidR="009410BD" w:rsidRDefault="009410BD" w:rsidP="009410BD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Cake</w:t>
      </w:r>
    </w:p>
    <w:p w14:paraId="384847AF" w14:textId="3378B747" w:rsidR="009410BD" w:rsidRDefault="009410BD" w:rsidP="009410BD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Candle</w:t>
      </w:r>
    </w:p>
    <w:p w14:paraId="391BE48D" w14:textId="674F16DF" w:rsidR="009410BD" w:rsidRDefault="009410BD" w:rsidP="009410BD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Candy</w:t>
      </w:r>
    </w:p>
    <w:p w14:paraId="602D60AC" w14:textId="7FDE9C3B" w:rsidR="009410BD" w:rsidRDefault="009410BD" w:rsidP="009410BD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Carols</w:t>
      </w:r>
    </w:p>
    <w:p w14:paraId="1A1C7BFF" w14:textId="00EC8654" w:rsidR="009410BD" w:rsidRDefault="00A7471F" w:rsidP="009410BD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Card</w:t>
      </w:r>
    </w:p>
    <w:p w14:paraId="57DDAC1B" w14:textId="77777777" w:rsidR="002F01B8" w:rsidRDefault="00A7471F" w:rsidP="002F01B8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Christmas</w:t>
      </w:r>
    </w:p>
    <w:p w14:paraId="6AD35489" w14:textId="77777777" w:rsidR="002F01B8" w:rsidRDefault="002F01B8" w:rsidP="002F01B8">
      <w:pPr>
        <w:jc w:val="center"/>
        <w:rPr>
          <w:rFonts w:ascii="Libre Franklin" w:hAnsi="Libre Franklin"/>
          <w:sz w:val="28"/>
          <w:szCs w:val="28"/>
        </w:rPr>
      </w:pPr>
    </w:p>
    <w:p w14:paraId="7F1C3B11" w14:textId="77777777" w:rsidR="002F01B8" w:rsidRDefault="002F01B8" w:rsidP="002F01B8">
      <w:pPr>
        <w:jc w:val="center"/>
        <w:rPr>
          <w:rFonts w:ascii="Libre Franklin" w:hAnsi="Libre Franklin"/>
          <w:sz w:val="28"/>
          <w:szCs w:val="28"/>
        </w:rPr>
      </w:pPr>
    </w:p>
    <w:p w14:paraId="5A7A3CC7" w14:textId="77777777" w:rsidR="007F191D" w:rsidRDefault="007F191D" w:rsidP="002F01B8">
      <w:pPr>
        <w:jc w:val="center"/>
        <w:rPr>
          <w:rFonts w:ascii="Libre Franklin" w:hAnsi="Libre Franklin"/>
          <w:sz w:val="28"/>
          <w:szCs w:val="28"/>
        </w:rPr>
      </w:pPr>
    </w:p>
    <w:p w14:paraId="6ED88B95" w14:textId="3110542E" w:rsidR="00A7471F" w:rsidRDefault="00A7471F" w:rsidP="002F01B8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Wreath</w:t>
      </w:r>
    </w:p>
    <w:p w14:paraId="4FBE744D" w14:textId="0B09FDC3" w:rsidR="00A7471F" w:rsidRDefault="00A7471F" w:rsidP="00A7471F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Decoration</w:t>
      </w:r>
    </w:p>
    <w:p w14:paraId="1958D41F" w14:textId="104376CC" w:rsidR="00A7471F" w:rsidRDefault="00A7471F" w:rsidP="00A7471F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Elf</w:t>
      </w:r>
    </w:p>
    <w:p w14:paraId="004A3E96" w14:textId="4DE127DF" w:rsidR="00A7471F" w:rsidRDefault="00A7471F" w:rsidP="00A7471F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Holly</w:t>
      </w:r>
    </w:p>
    <w:p w14:paraId="3FA2D591" w14:textId="7719D45C" w:rsidR="00A7471F" w:rsidRDefault="00A7471F" w:rsidP="00A7471F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Skiing</w:t>
      </w:r>
    </w:p>
    <w:p w14:paraId="34F4C229" w14:textId="20FB9EE8" w:rsidR="00A7471F" w:rsidRDefault="00EF3A8B" w:rsidP="00A7471F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Lights</w:t>
      </w:r>
    </w:p>
    <w:p w14:paraId="700BE912" w14:textId="35FD8A1D" w:rsidR="00EF3A8B" w:rsidRDefault="00EF3A8B" w:rsidP="00A7471F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Mitten</w:t>
      </w:r>
    </w:p>
    <w:p w14:paraId="5AA85C34" w14:textId="03930C69" w:rsidR="00EF3A8B" w:rsidRDefault="00EF3A8B" w:rsidP="00A7471F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Presents</w:t>
      </w:r>
    </w:p>
    <w:p w14:paraId="58F41577" w14:textId="77777777" w:rsidR="00EF3A8B" w:rsidRDefault="00EF3A8B" w:rsidP="00A7471F">
      <w:pPr>
        <w:jc w:val="center"/>
        <w:rPr>
          <w:rFonts w:ascii="Libre Franklin" w:hAnsi="Libre Franklin"/>
          <w:sz w:val="28"/>
          <w:szCs w:val="28"/>
        </w:rPr>
      </w:pPr>
    </w:p>
    <w:p w14:paraId="3B2BFF01" w14:textId="77777777" w:rsidR="00EF3A8B" w:rsidRDefault="00EF3A8B" w:rsidP="00A7471F">
      <w:pPr>
        <w:jc w:val="center"/>
        <w:rPr>
          <w:rFonts w:ascii="Libre Franklin" w:hAnsi="Libre Franklin"/>
          <w:sz w:val="28"/>
          <w:szCs w:val="28"/>
        </w:rPr>
      </w:pPr>
    </w:p>
    <w:p w14:paraId="5FFA0D00" w14:textId="77777777" w:rsidR="007F191D" w:rsidRDefault="007F191D" w:rsidP="00A7471F">
      <w:pPr>
        <w:jc w:val="center"/>
        <w:rPr>
          <w:rFonts w:ascii="Libre Franklin" w:hAnsi="Libre Franklin"/>
          <w:sz w:val="28"/>
          <w:szCs w:val="28"/>
        </w:rPr>
      </w:pPr>
    </w:p>
    <w:p w14:paraId="3B4FD510" w14:textId="1E7A96DB" w:rsidR="00EF3A8B" w:rsidRDefault="00EF3A8B" w:rsidP="00A7471F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Reindeer</w:t>
      </w:r>
    </w:p>
    <w:p w14:paraId="1704C33C" w14:textId="51BF4C8A" w:rsidR="00EF3A8B" w:rsidRDefault="00EF3A8B" w:rsidP="00A7471F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Sleigh</w:t>
      </w:r>
    </w:p>
    <w:p w14:paraId="32E825B2" w14:textId="6CF31F1D" w:rsidR="00EF3A8B" w:rsidRDefault="00EF3A8B" w:rsidP="00A7471F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Santa</w:t>
      </w:r>
    </w:p>
    <w:p w14:paraId="45FD9811" w14:textId="70A8CF4C" w:rsidR="00EF3A8B" w:rsidRDefault="00EF3A8B" w:rsidP="00A7471F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Sack</w:t>
      </w:r>
    </w:p>
    <w:p w14:paraId="17258BF3" w14:textId="1BBF4E7A" w:rsidR="00EF3A8B" w:rsidRDefault="00EF3A8B" w:rsidP="00A7471F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Chimney</w:t>
      </w:r>
    </w:p>
    <w:p w14:paraId="153252C6" w14:textId="670A4254" w:rsidR="00EF3A8B" w:rsidRDefault="00EF3A8B" w:rsidP="00A7471F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lastRenderedPageBreak/>
        <w:t>Snowball</w:t>
      </w:r>
    </w:p>
    <w:p w14:paraId="0F9F76CC" w14:textId="0C4BD379" w:rsidR="00EF3A8B" w:rsidRDefault="00EF3A8B" w:rsidP="00A7471F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Snowman</w:t>
      </w:r>
    </w:p>
    <w:p w14:paraId="53FC77F0" w14:textId="567EE3E8" w:rsidR="00EF3A8B" w:rsidRDefault="00EF3A8B" w:rsidP="00A7471F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Snowflake</w:t>
      </w:r>
    </w:p>
    <w:p w14:paraId="5CFA2A53" w14:textId="77777777" w:rsidR="00EF3A8B" w:rsidRDefault="00EF3A8B" w:rsidP="00A7471F">
      <w:pPr>
        <w:jc w:val="center"/>
        <w:rPr>
          <w:rFonts w:ascii="Libre Franklin" w:hAnsi="Libre Franklin"/>
          <w:sz w:val="28"/>
          <w:szCs w:val="28"/>
        </w:rPr>
      </w:pPr>
    </w:p>
    <w:p w14:paraId="5B736B88" w14:textId="75F1263B" w:rsidR="009930B9" w:rsidRDefault="009930B9">
      <w:pPr>
        <w:rPr>
          <w:rFonts w:ascii="Libre Franklin" w:hAnsi="Libre Franklin"/>
          <w:sz w:val="28"/>
          <w:szCs w:val="28"/>
        </w:rPr>
      </w:pPr>
    </w:p>
    <w:p w14:paraId="3F549FDE" w14:textId="2C85D9FF" w:rsidR="009930B9" w:rsidRDefault="009930B9">
      <w:pPr>
        <w:rPr>
          <w:rFonts w:ascii="Libre Franklin" w:hAnsi="Libre Franklin"/>
          <w:sz w:val="28"/>
          <w:szCs w:val="28"/>
        </w:rPr>
      </w:pPr>
    </w:p>
    <w:p w14:paraId="2608D704" w14:textId="60AFCF15" w:rsidR="009930B9" w:rsidRDefault="007F191D">
      <w:pPr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3A84713" wp14:editId="270D61C1">
                <wp:simplePos x="0" y="0"/>
                <wp:positionH relativeFrom="column">
                  <wp:posOffset>1882535</wp:posOffset>
                </wp:positionH>
                <wp:positionV relativeFrom="paragraph">
                  <wp:posOffset>104110</wp:posOffset>
                </wp:positionV>
                <wp:extent cx="2907665" cy="756920"/>
                <wp:effectExtent l="0" t="0" r="0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7665" cy="75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62BEF6" w14:textId="77777777" w:rsidR="007F191D" w:rsidRPr="001C4115" w:rsidRDefault="007F191D" w:rsidP="007F191D">
                            <w:pPr>
                              <w:jc w:val="center"/>
                              <w:rPr>
                                <w:rFonts w:ascii="Libre Franklin" w:hAnsi="Libre Franklin"/>
                                <w:sz w:val="16"/>
                                <w:szCs w:val="16"/>
                              </w:rPr>
                            </w:pPr>
                          </w:p>
                          <w:p w14:paraId="2644C3A7" w14:textId="77777777" w:rsidR="007F191D" w:rsidRPr="00BB4CCB" w:rsidRDefault="007F191D" w:rsidP="007F191D">
                            <w:pPr>
                              <w:spacing w:line="480" w:lineRule="auto"/>
                              <w:jc w:val="center"/>
                              <w:rPr>
                                <w:rFonts w:ascii="Libre Franklin" w:hAnsi="Libre Frankli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Libre Franklin" w:hAnsi="Libre Franklin"/>
                                <w:sz w:val="20"/>
                                <w:szCs w:val="20"/>
                              </w:rPr>
                              <w:t>CHRISTMAS</w:t>
                            </w:r>
                          </w:p>
                          <w:p w14:paraId="3712A0CE" w14:textId="2363F58D" w:rsidR="007F191D" w:rsidRPr="00BB4CCB" w:rsidRDefault="007F191D" w:rsidP="007F191D">
                            <w:pPr>
                              <w:spacing w:line="480" w:lineRule="auto"/>
                              <w:jc w:val="center"/>
                              <w:rPr>
                                <w:rFonts w:ascii="Libre Franklin SemiBold" w:hAnsi="Libre Franklin SemiBol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ibre Franklin SemiBold" w:hAnsi="Libre Franklin SemiBold"/>
                                <w:b/>
                                <w:bCs/>
                                <w:sz w:val="28"/>
                                <w:szCs w:val="28"/>
                              </w:rPr>
                              <w:t>Text Maze Solution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84713" id="Text Box 75" o:spid="_x0000_s1028" type="#_x0000_t202" style="position:absolute;margin-left:148.25pt;margin-top:8.2pt;width:228.95pt;height:59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" filled="f" stroked="f" strokeweight=".5pt">
                <v:textbox>
                  <w:txbxContent>
                    <w:p w14:paraId="4B62BEF6" w14:textId="77777777" w:rsidR="007F191D" w:rsidRPr="001C4115" w:rsidRDefault="007F191D" w:rsidP="007F191D">
                      <w:pPr>
                        <w:jc w:val="center"/>
                        <w:rPr>
                          <w:rFonts w:ascii="Libre Franklin" w:hAnsi="Libre Franklin"/>
                          <w:sz w:val="16"/>
                          <w:szCs w:val="16"/>
                        </w:rPr>
                      </w:pPr>
                    </w:p>
                    <w:p w14:paraId="2644C3A7" w14:textId="77777777" w:rsidR="007F191D" w:rsidRPr="00BB4CCB" w:rsidRDefault="007F191D" w:rsidP="007F191D">
                      <w:pPr>
                        <w:spacing w:line="480" w:lineRule="auto"/>
                        <w:jc w:val="center"/>
                        <w:rPr>
                          <w:rFonts w:ascii="Libre Franklin" w:hAnsi="Libre Franklin"/>
                          <w:sz w:val="20"/>
                          <w:szCs w:val="20"/>
                        </w:rPr>
                      </w:pPr>
                      <w:r>
                        <w:rPr>
                          <w:rFonts w:ascii="Libre Franklin" w:hAnsi="Libre Franklin"/>
                          <w:sz w:val="20"/>
                          <w:szCs w:val="20"/>
                        </w:rPr>
                        <w:t>CHRISTMAS</w:t>
                      </w:r>
                    </w:p>
                    <w:p w14:paraId="3712A0CE" w14:textId="2363F58D" w:rsidR="007F191D" w:rsidRPr="00BB4CCB" w:rsidRDefault="007F191D" w:rsidP="007F191D">
                      <w:pPr>
                        <w:spacing w:line="480" w:lineRule="auto"/>
                        <w:jc w:val="center"/>
                        <w:rPr>
                          <w:rFonts w:ascii="Libre Franklin SemiBold" w:hAnsi="Libre Franklin SemiBold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Libre Franklin SemiBold" w:hAnsi="Libre Franklin SemiBold"/>
                          <w:b/>
                          <w:bCs/>
                          <w:sz w:val="28"/>
                          <w:szCs w:val="28"/>
                        </w:rPr>
                        <w:t>Text Maze</w:t>
                      </w:r>
                      <w:r>
                        <w:rPr>
                          <w:rFonts w:ascii="Libre Franklin SemiBold" w:hAnsi="Libre Franklin SemiBold"/>
                          <w:b/>
                          <w:bCs/>
                          <w:sz w:val="28"/>
                          <w:szCs w:val="28"/>
                        </w:rPr>
                        <w:t xml:space="preserve"> Solution</w:t>
                      </w:r>
                    </w:p>
                  </w:txbxContent>
                </v:textbox>
              </v:shape>
            </w:pict>
          </mc:Fallback>
        </mc:AlternateContent>
      </w:r>
      <w:r w:rsidR="009930B9" w:rsidRPr="009930B9">
        <w:rPr>
          <w:rFonts w:ascii="Libre Franklin" w:hAnsi="Libre Frankl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5EF7C3" wp14:editId="7A921C19">
                <wp:simplePos x="0" y="0"/>
                <wp:positionH relativeFrom="column">
                  <wp:posOffset>570230</wp:posOffset>
                </wp:positionH>
                <wp:positionV relativeFrom="paragraph">
                  <wp:posOffset>171450</wp:posOffset>
                </wp:positionV>
                <wp:extent cx="5300345" cy="6286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0345" cy="628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0D2A3F" w14:textId="77777777" w:rsidR="009930B9" w:rsidRPr="00BB4CCB" w:rsidRDefault="009930B9" w:rsidP="009930B9">
                            <w:pPr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</w:pPr>
                            <w:r w:rsidRPr="00BB4CCB"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  <w:t>ESL-</w:t>
                            </w:r>
                          </w:p>
                          <w:p w14:paraId="1A1A8C81" w14:textId="77777777" w:rsidR="009930B9" w:rsidRPr="00BB4CCB" w:rsidRDefault="009930B9" w:rsidP="009930B9">
                            <w:pPr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</w:pPr>
                            <w:r w:rsidRPr="00BB4CCB"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  <w:t>OLOGY.</w:t>
                            </w:r>
                          </w:p>
                          <w:p w14:paraId="078CEDA2" w14:textId="77777777" w:rsidR="009930B9" w:rsidRPr="00BB4CCB" w:rsidRDefault="009930B9" w:rsidP="009930B9">
                            <w:pPr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</w:pPr>
                            <w:r w:rsidRPr="00BB4CCB"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  <w:t>COM</w:t>
                            </w:r>
                          </w:p>
                          <w:p w14:paraId="44851F3E" w14:textId="77777777" w:rsidR="009930B9" w:rsidRDefault="009930B9" w:rsidP="009930B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EF7C3" id="Text Box 8" o:spid="_x0000_s1029" type="#_x0000_t202" style="position:absolute;margin-left:44.9pt;margin-top:13.5pt;width:417.35pt;height:4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" filled="f" stroked="f" strokeweight=".5pt">
                <v:textbox>
                  <w:txbxContent>
                    <w:p w14:paraId="3E0D2A3F" w14:textId="77777777" w:rsidR="009930B9" w:rsidRPr="00BB4CCB" w:rsidRDefault="009930B9" w:rsidP="009930B9">
                      <w:pPr>
                        <w:rPr>
                          <w:rFonts w:ascii="Libre Franklin SemiBold" w:hAnsi="Libre Franklin SemiBold"/>
                          <w:b/>
                          <w:bCs/>
                        </w:rPr>
                      </w:pPr>
                      <w:r w:rsidRPr="00BB4CCB">
                        <w:rPr>
                          <w:rFonts w:ascii="Libre Franklin SemiBold" w:hAnsi="Libre Franklin SemiBold"/>
                          <w:b/>
                          <w:bCs/>
                        </w:rPr>
                        <w:t>ESL-</w:t>
                      </w:r>
                    </w:p>
                    <w:p w14:paraId="1A1A8C81" w14:textId="77777777" w:rsidR="009930B9" w:rsidRPr="00BB4CCB" w:rsidRDefault="009930B9" w:rsidP="009930B9">
                      <w:pPr>
                        <w:rPr>
                          <w:rFonts w:ascii="Libre Franklin SemiBold" w:hAnsi="Libre Franklin SemiBold"/>
                          <w:b/>
                          <w:bCs/>
                        </w:rPr>
                      </w:pPr>
                      <w:r w:rsidRPr="00BB4CCB">
                        <w:rPr>
                          <w:rFonts w:ascii="Libre Franklin SemiBold" w:hAnsi="Libre Franklin SemiBold"/>
                          <w:b/>
                          <w:bCs/>
                        </w:rPr>
                        <w:t>OLOGY.</w:t>
                      </w:r>
                    </w:p>
                    <w:p w14:paraId="078CEDA2" w14:textId="77777777" w:rsidR="009930B9" w:rsidRPr="00BB4CCB" w:rsidRDefault="009930B9" w:rsidP="009930B9">
                      <w:pPr>
                        <w:rPr>
                          <w:rFonts w:ascii="Libre Franklin SemiBold" w:hAnsi="Libre Franklin SemiBold"/>
                          <w:b/>
                          <w:bCs/>
                        </w:rPr>
                      </w:pPr>
                      <w:r w:rsidRPr="00BB4CCB">
                        <w:rPr>
                          <w:rFonts w:ascii="Libre Franklin SemiBold" w:hAnsi="Libre Franklin SemiBold"/>
                          <w:b/>
                          <w:bCs/>
                        </w:rPr>
                        <w:t>COM</w:t>
                      </w:r>
                    </w:p>
                    <w:p w14:paraId="44851F3E" w14:textId="77777777" w:rsidR="009930B9" w:rsidRDefault="009930B9" w:rsidP="009930B9"/>
                  </w:txbxContent>
                </v:textbox>
              </v:shape>
            </w:pict>
          </mc:Fallback>
        </mc:AlternateContent>
      </w:r>
      <w:r w:rsidR="009930B9" w:rsidRPr="009930B9">
        <w:rPr>
          <w:rFonts w:ascii="Libre Franklin" w:hAnsi="Libre Frankli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49DA6659" wp14:editId="694010EB">
            <wp:simplePos x="0" y="0"/>
            <wp:positionH relativeFrom="column">
              <wp:posOffset>0</wp:posOffset>
            </wp:positionH>
            <wp:positionV relativeFrom="paragraph">
              <wp:posOffset>14605</wp:posOffset>
            </wp:positionV>
            <wp:extent cx="650082" cy="900113"/>
            <wp:effectExtent l="0" t="0" r="0" b="1905"/>
            <wp:wrapNone/>
            <wp:docPr id="10" name="Graphic 3">
              <a:extLst xmlns:a="http://schemas.openxmlformats.org/drawingml/2006/main">
                <a:ext uri="{FF2B5EF4-FFF2-40B4-BE49-F238E27FC236}">
                  <a16:creationId xmlns:a16="http://schemas.microsoft.com/office/drawing/2014/main" id="{E36A7CE8-3174-FC42-B8FA-77F0461CCB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3">
                      <a:extLst>
                        <a:ext uri="{FF2B5EF4-FFF2-40B4-BE49-F238E27FC236}">
                          <a16:creationId xmlns:a16="http://schemas.microsoft.com/office/drawing/2014/main" id="{E36A7CE8-3174-FC42-B8FA-77F0461CCB1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rcRect l="16661" t="13172" r="66679" b="53873"/>
                    <a:stretch/>
                  </pic:blipFill>
                  <pic:spPr>
                    <a:xfrm>
                      <a:off x="0" y="0"/>
                      <a:ext cx="658243" cy="911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AFDAE8" w14:textId="4E6DC4E1" w:rsidR="009930B9" w:rsidRDefault="009930B9">
      <w:pPr>
        <w:rPr>
          <w:rFonts w:ascii="Libre Franklin" w:hAnsi="Libre Franklin"/>
          <w:sz w:val="28"/>
          <w:szCs w:val="28"/>
        </w:rPr>
      </w:pPr>
    </w:p>
    <w:p w14:paraId="6426DA55" w14:textId="4192CC9D" w:rsidR="009930B9" w:rsidRDefault="009930B9">
      <w:pPr>
        <w:rPr>
          <w:rFonts w:ascii="Libre Franklin" w:hAnsi="Libre Franklin"/>
          <w:sz w:val="28"/>
          <w:szCs w:val="28"/>
        </w:rPr>
      </w:pPr>
    </w:p>
    <w:p w14:paraId="37C085CB" w14:textId="6FD97FA8" w:rsidR="009930B9" w:rsidRDefault="009930B9">
      <w:pPr>
        <w:rPr>
          <w:rFonts w:ascii="Libre Franklin" w:hAnsi="Libre Franklin"/>
          <w:sz w:val="28"/>
          <w:szCs w:val="28"/>
        </w:rPr>
      </w:pPr>
    </w:p>
    <w:p w14:paraId="060331BE" w14:textId="4397F41B" w:rsidR="009930B9" w:rsidRDefault="009930B9">
      <w:pPr>
        <w:rPr>
          <w:rFonts w:ascii="Libre Franklin" w:hAnsi="Libre Franklin"/>
          <w:sz w:val="28"/>
          <w:szCs w:val="28"/>
        </w:rPr>
      </w:pPr>
    </w:p>
    <w:p w14:paraId="59E198D8" w14:textId="3EB16CDD" w:rsidR="009930B9" w:rsidRDefault="009930B9">
      <w:pPr>
        <w:rPr>
          <w:rFonts w:ascii="Libre Franklin" w:hAnsi="Libre Franklin"/>
          <w:sz w:val="28"/>
          <w:szCs w:val="28"/>
        </w:rPr>
      </w:pPr>
    </w:p>
    <w:p w14:paraId="2CC65400" w14:textId="77777777" w:rsidR="00EF3A8B" w:rsidRDefault="00EF3A8B" w:rsidP="009930B9">
      <w:pPr>
        <w:jc w:val="center"/>
        <w:rPr>
          <w:rFonts w:ascii="Libre Franklin SemiBold" w:hAnsi="Libre Franklin SemiBold"/>
          <w:b/>
          <w:bCs/>
          <w:sz w:val="36"/>
          <w:szCs w:val="36"/>
        </w:rPr>
      </w:pPr>
    </w:p>
    <w:p w14:paraId="14CFE98B" w14:textId="0464117E" w:rsidR="00EF3A8B" w:rsidRDefault="007F191D" w:rsidP="009930B9">
      <w:pPr>
        <w:jc w:val="center"/>
        <w:rPr>
          <w:rFonts w:ascii="Libre Franklin SemiBold" w:hAnsi="Libre Franklin SemiBold"/>
          <w:b/>
          <w:bCs/>
          <w:sz w:val="36"/>
          <w:szCs w:val="36"/>
        </w:rPr>
      </w:pPr>
      <w:r>
        <w:rPr>
          <w:rFonts w:ascii="Libre Franklin" w:hAnsi="Libre Franklin"/>
          <w:noProof/>
          <w:sz w:val="20"/>
          <w:szCs w:val="20"/>
        </w:rPr>
        <w:drawing>
          <wp:anchor distT="0" distB="0" distL="114300" distR="114300" simplePos="0" relativeHeight="251676672" behindDoc="0" locked="0" layoutInCell="1" allowOverlap="1" wp14:anchorId="4976A635" wp14:editId="0CAF8164">
            <wp:simplePos x="0" y="0"/>
            <wp:positionH relativeFrom="column">
              <wp:posOffset>726440</wp:posOffset>
            </wp:positionH>
            <wp:positionV relativeFrom="paragraph">
              <wp:posOffset>140130</wp:posOffset>
            </wp:positionV>
            <wp:extent cx="659130" cy="659130"/>
            <wp:effectExtent l="0" t="0" r="0" b="1270"/>
            <wp:wrapNone/>
            <wp:docPr id="74" name="Picture 74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A picture containing shap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11E51D" w14:textId="77777777" w:rsidR="00EF3A8B" w:rsidRDefault="00EF3A8B" w:rsidP="009930B9">
      <w:pPr>
        <w:jc w:val="center"/>
        <w:rPr>
          <w:rFonts w:ascii="Libre Franklin SemiBold" w:hAnsi="Libre Franklin SemiBold"/>
          <w:b/>
          <w:bCs/>
          <w:sz w:val="36"/>
          <w:szCs w:val="36"/>
        </w:rPr>
      </w:pPr>
    </w:p>
    <w:p w14:paraId="60ADB983" w14:textId="77777777" w:rsidR="00EF3A8B" w:rsidRDefault="00EF3A8B" w:rsidP="009930B9">
      <w:pPr>
        <w:jc w:val="center"/>
        <w:rPr>
          <w:rFonts w:ascii="Libre Franklin SemiBold" w:hAnsi="Libre Franklin SemiBold"/>
          <w:b/>
          <w:bCs/>
          <w:sz w:val="36"/>
          <w:szCs w:val="36"/>
        </w:rPr>
        <w:sectPr w:rsidR="00EF3A8B" w:rsidSect="00A7471F">
          <w:type w:val="continuous"/>
          <w:pgSz w:w="11900" w:h="16840"/>
          <w:pgMar w:top="720" w:right="720" w:bottom="720" w:left="720" w:header="709" w:footer="709" w:gutter="0"/>
          <w:cols w:num="3" w:space="708"/>
          <w:docGrid w:linePitch="360"/>
        </w:sectPr>
      </w:pPr>
    </w:p>
    <w:p w14:paraId="00AA9767" w14:textId="77777777" w:rsidR="007F191D" w:rsidRDefault="007F191D" w:rsidP="009930B9">
      <w:pPr>
        <w:jc w:val="center"/>
        <w:rPr>
          <w:rFonts w:ascii="Libre Franklin SemiBold" w:hAnsi="Libre Franklin SemiBold"/>
          <w:b/>
          <w:bCs/>
          <w:sz w:val="36"/>
          <w:szCs w:val="36"/>
        </w:rPr>
      </w:pPr>
    </w:p>
    <w:p w14:paraId="6A859780" w14:textId="4CCFDF70" w:rsidR="009930B9" w:rsidRDefault="009930B9" w:rsidP="009930B9">
      <w:pPr>
        <w:jc w:val="center"/>
        <w:rPr>
          <w:rFonts w:ascii="Libre Franklin SemiBold" w:hAnsi="Libre Franklin SemiBold"/>
          <w:b/>
          <w:bCs/>
          <w:sz w:val="36"/>
          <w:szCs w:val="36"/>
        </w:rPr>
      </w:pPr>
    </w:p>
    <w:p w14:paraId="5DBBB4E3" w14:textId="77777777" w:rsidR="007F191D" w:rsidRDefault="007F191D" w:rsidP="009930B9">
      <w:pPr>
        <w:jc w:val="center"/>
        <w:rPr>
          <w:rFonts w:ascii="Libre Franklin SemiBold" w:hAnsi="Libre Franklin SemiBold"/>
          <w:b/>
          <w:bCs/>
          <w:sz w:val="36"/>
          <w:szCs w:val="36"/>
        </w:rPr>
      </w:pPr>
    </w:p>
    <w:p w14:paraId="27D1BE29" w14:textId="4318F138" w:rsidR="009930B9" w:rsidRDefault="00E40FBD" w:rsidP="009930B9">
      <w:pPr>
        <w:jc w:val="center"/>
        <w:rPr>
          <w:rFonts w:ascii="Libre Franklin SemiBold" w:hAnsi="Libre Franklin SemiBold"/>
          <w:b/>
          <w:bCs/>
          <w:sz w:val="36"/>
          <w:szCs w:val="36"/>
        </w:rPr>
      </w:pPr>
      <w:r>
        <w:rPr>
          <w:rFonts w:ascii="Libre Franklin SemiBold" w:hAnsi="Libre Franklin SemiBold"/>
          <w:b/>
          <w:bCs/>
          <w:noProof/>
          <w:sz w:val="36"/>
          <w:szCs w:val="36"/>
        </w:rPr>
        <w:drawing>
          <wp:anchor distT="0" distB="0" distL="114300" distR="114300" simplePos="0" relativeHeight="251680768" behindDoc="0" locked="0" layoutInCell="1" allowOverlap="1" wp14:anchorId="2EEAC065" wp14:editId="0BFB6A7D">
            <wp:simplePos x="0" y="0"/>
            <wp:positionH relativeFrom="column">
              <wp:posOffset>2372025</wp:posOffset>
            </wp:positionH>
            <wp:positionV relativeFrom="paragraph">
              <wp:posOffset>1644140</wp:posOffset>
            </wp:positionV>
            <wp:extent cx="1072800" cy="1072800"/>
            <wp:effectExtent l="0" t="0" r="0" b="0"/>
            <wp:wrapNone/>
            <wp:docPr id="2" name="Picture 2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A picture containing shap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2800" cy="107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079F" w:rsidRPr="00FC079F">
        <w:rPr>
          <w:rFonts w:ascii="Libre Franklin SemiBold" w:hAnsi="Libre Franklin SemiBold"/>
          <w:b/>
          <w:bCs/>
          <w:noProof/>
          <w:sz w:val="36"/>
          <w:szCs w:val="36"/>
        </w:rPr>
        <w:drawing>
          <wp:inline distT="0" distB="0" distL="0" distR="0" wp14:anchorId="072B2687" wp14:editId="1D71B182">
            <wp:extent cx="5029200" cy="4064000"/>
            <wp:effectExtent l="0" t="0" r="0" b="0"/>
            <wp:docPr id="67" name="Picture 6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A38A" w14:textId="6B956F42" w:rsidR="0021273B" w:rsidRDefault="0021273B" w:rsidP="009930B9">
      <w:pPr>
        <w:jc w:val="center"/>
        <w:rPr>
          <w:rFonts w:ascii="Libre Franklin SemiBold" w:hAnsi="Libre Franklin SemiBold"/>
          <w:b/>
          <w:bCs/>
          <w:sz w:val="36"/>
          <w:szCs w:val="36"/>
        </w:rPr>
      </w:pPr>
    </w:p>
    <w:p w14:paraId="5EDA23C5" w14:textId="623829CD" w:rsidR="0021273B" w:rsidRPr="009930B9" w:rsidRDefault="0021273B" w:rsidP="009930B9">
      <w:pPr>
        <w:jc w:val="center"/>
        <w:rPr>
          <w:rFonts w:ascii="Libre Franklin SemiBold" w:hAnsi="Libre Franklin SemiBold"/>
          <w:b/>
          <w:bCs/>
          <w:sz w:val="36"/>
          <w:szCs w:val="36"/>
        </w:rPr>
      </w:pPr>
    </w:p>
    <w:sectPr w:rsidR="0021273B" w:rsidRPr="009930B9" w:rsidSect="00EF3A8B">
      <w:type w:val="continuous"/>
      <w:pgSz w:w="11900" w:h="16840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B4C2A8" w14:textId="77777777" w:rsidR="00526A79" w:rsidRDefault="00526A79" w:rsidP="001C4115">
      <w:r>
        <w:separator/>
      </w:r>
    </w:p>
  </w:endnote>
  <w:endnote w:type="continuationSeparator" w:id="0">
    <w:p w14:paraId="07068ADB" w14:textId="77777777" w:rsidR="00526A79" w:rsidRDefault="00526A79" w:rsidP="001C41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Libre Franklin">
    <w:altName w:val="Libre Franklin"/>
    <w:panose1 w:val="00000500000000000000"/>
    <w:charset w:val="4D"/>
    <w:family w:val="auto"/>
    <w:pitch w:val="variable"/>
    <w:sig w:usb0="00000007" w:usb1="00000000" w:usb2="00000000" w:usb3="00000000" w:csb0="00000193" w:csb1="00000000"/>
  </w:font>
  <w:font w:name="Libre Franklin SemiBold">
    <w:altName w:val="Libre Franklin SemiBold"/>
    <w:panose1 w:val="00000700000000000000"/>
    <w:charset w:val="4D"/>
    <w:family w:val="auto"/>
    <w:pitch w:val="variable"/>
    <w:sig w:usb0="00000007" w:usb1="00000000" w:usb2="00000000" w:usb3="00000000" w:csb0="000001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BDDC0A" w14:textId="77777777" w:rsidR="00E40FBD" w:rsidRDefault="00E40FB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F1FF20" w14:textId="33FD6D83" w:rsidR="001C4115" w:rsidRPr="002F01B8" w:rsidRDefault="00186BB2" w:rsidP="00186BB2">
    <w:pPr>
      <w:pStyle w:val="Footer"/>
      <w:jc w:val="center"/>
      <w:rPr>
        <w:color w:val="000000" w:themeColor="text1"/>
        <w:sz w:val="18"/>
        <w:szCs w:val="18"/>
      </w:rPr>
    </w:pPr>
    <w:r w:rsidRPr="002F01B8">
      <w:rPr>
        <w:color w:val="000000" w:themeColor="text1"/>
        <w:sz w:val="18"/>
        <w:szCs w:val="18"/>
      </w:rPr>
      <w:t xml:space="preserve">Photocopiable. </w:t>
    </w:r>
    <w:r w:rsidR="00A14A1A" w:rsidRPr="002F01B8">
      <w:rPr>
        <w:color w:val="000000" w:themeColor="text1"/>
        <w:sz w:val="18"/>
        <w:szCs w:val="18"/>
      </w:rPr>
      <w:t>©20</w:t>
    </w:r>
    <w:r w:rsidR="00015A5B" w:rsidRPr="002F01B8">
      <w:rPr>
        <w:color w:val="000000" w:themeColor="text1"/>
        <w:sz w:val="18"/>
        <w:szCs w:val="18"/>
      </w:rPr>
      <w:t>21</w:t>
    </w:r>
    <w:r w:rsidRPr="002F01B8">
      <w:rPr>
        <w:color w:val="000000" w:themeColor="text1"/>
        <w:sz w:val="18"/>
        <w:szCs w:val="18"/>
      </w:rPr>
      <w:t xml:space="preserve"> by Esl-ology.com. </w:t>
    </w:r>
    <w:r w:rsidRPr="002F01B8">
      <w:rPr>
        <w:color w:val="000000" w:themeColor="text1"/>
        <w:sz w:val="18"/>
        <w:szCs w:val="18"/>
      </w:rPr>
      <w:br/>
    </w:r>
    <w:r w:rsidR="00A14A1A" w:rsidRPr="002F01B8">
      <w:rPr>
        <w:color w:val="000000" w:themeColor="text1"/>
        <w:sz w:val="18"/>
        <w:szCs w:val="18"/>
      </w:rPr>
      <w:t>Owl</w:t>
    </w:r>
    <w:r w:rsidRPr="002F01B8">
      <w:rPr>
        <w:color w:val="000000" w:themeColor="text1"/>
        <w:sz w:val="18"/>
        <w:szCs w:val="18"/>
      </w:rPr>
      <w:t xml:space="preserve"> Icon by </w:t>
    </w:r>
    <w:proofErr w:type="spellStart"/>
    <w:r w:rsidRPr="002F01B8">
      <w:rPr>
        <w:color w:val="000000" w:themeColor="text1"/>
        <w:sz w:val="18"/>
        <w:szCs w:val="18"/>
      </w:rPr>
      <w:t>Vecteezy</w:t>
    </w:r>
    <w:proofErr w:type="spellEnd"/>
    <w:r w:rsidRPr="002F01B8">
      <w:rPr>
        <w:color w:val="000000" w:themeColor="text1"/>
        <w:sz w:val="18"/>
        <w:szCs w:val="18"/>
      </w:rPr>
      <w:t xml:space="preserve"> </w:t>
    </w:r>
    <w:hyperlink r:id="rId1" w:history="1">
      <w:r w:rsidR="002F01B8" w:rsidRPr="002F01B8">
        <w:rPr>
          <w:rStyle w:val="Hyperlink"/>
          <w:color w:val="000000" w:themeColor="text1"/>
          <w:sz w:val="18"/>
          <w:szCs w:val="18"/>
        </w:rPr>
        <w:t>https://www.vecteezy.com/free-vector/learning-icon</w:t>
      </w:r>
    </w:hyperlink>
  </w:p>
  <w:p w14:paraId="27D54638" w14:textId="3D151431" w:rsidR="007B20E9" w:rsidRPr="002F01B8" w:rsidRDefault="002F01B8" w:rsidP="002F01B8">
    <w:pPr>
      <w:jc w:val="center"/>
      <w:rPr>
        <w:rFonts w:ascii="Times New Roman" w:eastAsia="Times New Roman" w:hAnsi="Times New Roman" w:cs="Times New Roman"/>
        <w:color w:val="000000" w:themeColor="text1"/>
        <w:sz w:val="18"/>
        <w:szCs w:val="18"/>
        <w:lang w:eastAsia="en-GB"/>
      </w:rPr>
    </w:pPr>
    <w:r w:rsidRPr="002F01B8">
      <w:rPr>
        <w:rFonts w:ascii="Times New Roman" w:eastAsia="Times New Roman" w:hAnsi="Times New Roman" w:cs="Times New Roman"/>
        <w:color w:val="000000" w:themeColor="text1"/>
        <w:sz w:val="18"/>
        <w:szCs w:val="18"/>
        <w:bdr w:val="single" w:sz="6" w:space="0" w:color="E3E9ED" w:frame="1"/>
        <w:shd w:val="clear" w:color="auto" w:fill="F8FAFB"/>
        <w:lang w:eastAsia="en-GB"/>
      </w:rPr>
      <w:t>Other icons</w:t>
    </w:r>
    <w:r w:rsidRPr="00A44623">
      <w:rPr>
        <w:rFonts w:ascii="Times New Roman" w:eastAsia="Times New Roman" w:hAnsi="Times New Roman" w:cs="Times New Roman"/>
        <w:color w:val="000000" w:themeColor="text1"/>
        <w:sz w:val="18"/>
        <w:szCs w:val="18"/>
        <w:bdr w:val="single" w:sz="6" w:space="0" w:color="E3E9ED" w:frame="1"/>
        <w:shd w:val="clear" w:color="auto" w:fill="F8FAFB"/>
        <w:lang w:eastAsia="en-GB"/>
      </w:rPr>
      <w:t xml:space="preserve"> by</w:t>
    </w:r>
    <w:r w:rsidRPr="002F01B8">
      <w:rPr>
        <w:rFonts w:ascii="Times New Roman" w:eastAsia="Times New Roman" w:hAnsi="Times New Roman" w:cs="Times New Roman"/>
        <w:color w:val="000000" w:themeColor="text1"/>
        <w:sz w:val="18"/>
        <w:szCs w:val="18"/>
        <w:bdr w:val="single" w:sz="6" w:space="0" w:color="E3E9ED" w:frame="1"/>
        <w:shd w:val="clear" w:color="auto" w:fill="F8FAFB"/>
        <w:lang w:eastAsia="en-GB"/>
      </w:rPr>
      <w:t xml:space="preserve"> </w:t>
    </w:r>
    <w:proofErr w:type="spellStart"/>
    <w:r w:rsidRPr="002F01B8">
      <w:rPr>
        <w:rFonts w:ascii="Times New Roman" w:eastAsia="Times New Roman" w:hAnsi="Times New Roman" w:cs="Times New Roman"/>
        <w:color w:val="000000" w:themeColor="text1"/>
        <w:sz w:val="18"/>
        <w:szCs w:val="18"/>
        <w:bdr w:val="single" w:sz="6" w:space="0" w:color="E3E9ED" w:frame="1"/>
        <w:shd w:val="clear" w:color="auto" w:fill="F8FAFB"/>
        <w:lang w:eastAsia="en-GB"/>
      </w:rPr>
      <w:t>Flaticon</w:t>
    </w:r>
    <w:proofErr w:type="spellEnd"/>
    <w:r w:rsidRPr="00A44623">
      <w:rPr>
        <w:rFonts w:ascii="Times New Roman" w:eastAsia="Times New Roman" w:hAnsi="Times New Roman" w:cs="Times New Roman"/>
        <w:color w:val="000000" w:themeColor="text1"/>
        <w:sz w:val="18"/>
        <w:szCs w:val="18"/>
        <w:bdr w:val="single" w:sz="6" w:space="0" w:color="E3E9ED" w:frame="1"/>
        <w:shd w:val="clear" w:color="auto" w:fill="F8FAFB"/>
        <w:lang w:eastAsia="en-GB"/>
      </w:rPr>
      <w:t xml:space="preserve"> </w:t>
    </w:r>
    <w:hyperlink r:id="rId2" w:history="1">
      <w:r w:rsidRPr="00A44623">
        <w:rPr>
          <w:rStyle w:val="Hyperlink"/>
          <w:rFonts w:ascii="Times New Roman" w:eastAsia="Times New Roman" w:hAnsi="Times New Roman" w:cs="Times New Roman"/>
          <w:color w:val="000000" w:themeColor="text1"/>
          <w:sz w:val="18"/>
          <w:szCs w:val="18"/>
          <w:bdr w:val="single" w:sz="6" w:space="0" w:color="E3E9ED" w:frame="1"/>
          <w:shd w:val="clear" w:color="auto" w:fill="F8FAFB"/>
          <w:lang w:eastAsia="en-GB"/>
        </w:rPr>
        <w:t>https://www.flaticon.com/authors/mavadee</w:t>
      </w:r>
    </w:hyperlink>
    <w:r w:rsidRPr="002F01B8">
      <w:rPr>
        <w:rFonts w:ascii="Times New Roman" w:eastAsia="Times New Roman" w:hAnsi="Times New Roman" w:cs="Times New Roman"/>
        <w:color w:val="000000" w:themeColor="text1"/>
        <w:sz w:val="18"/>
        <w:szCs w:val="18"/>
        <w:bdr w:val="single" w:sz="6" w:space="0" w:color="E3E9ED" w:frame="1"/>
        <w:shd w:val="clear" w:color="auto" w:fill="F8FAFB"/>
        <w:lang w:eastAsia="en-GB"/>
      </w:rPr>
      <w:t xml:space="preserve"> and </w:t>
    </w:r>
    <w:hyperlink r:id="rId3" w:history="1">
      <w:r w:rsidRPr="00A44623">
        <w:rPr>
          <w:rStyle w:val="Hyperlink"/>
          <w:rFonts w:ascii="Times New Roman" w:eastAsia="Times New Roman" w:hAnsi="Times New Roman" w:cs="Times New Roman"/>
          <w:color w:val="000000" w:themeColor="text1"/>
          <w:sz w:val="18"/>
          <w:szCs w:val="18"/>
          <w:bdr w:val="single" w:sz="6" w:space="0" w:color="E3E9ED" w:frame="1"/>
          <w:shd w:val="clear" w:color="auto" w:fill="F8FAFB"/>
          <w:lang w:eastAsia="en-GB"/>
        </w:rPr>
        <w:t>https://www.flaticon.com/authors/freepik</w:t>
      </w:r>
    </w:hyperlink>
  </w:p>
  <w:p w14:paraId="3C455143" w14:textId="77777777" w:rsidR="00E40FBD" w:rsidRDefault="00E40FBD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A475BB" w14:textId="77777777" w:rsidR="00E40FBD" w:rsidRDefault="00E40FBD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926EA7" w14:textId="77777777" w:rsidR="00E40FBD" w:rsidRPr="002F01B8" w:rsidRDefault="00E40FBD" w:rsidP="00E40FBD">
    <w:pPr>
      <w:pStyle w:val="Footer"/>
      <w:jc w:val="center"/>
      <w:rPr>
        <w:color w:val="000000" w:themeColor="text1"/>
        <w:sz w:val="18"/>
        <w:szCs w:val="18"/>
      </w:rPr>
    </w:pPr>
    <w:r w:rsidRPr="002F01B8">
      <w:rPr>
        <w:color w:val="000000" w:themeColor="text1"/>
        <w:sz w:val="18"/>
        <w:szCs w:val="18"/>
      </w:rPr>
      <w:t xml:space="preserve">Photocopiable. ©2021 by Esl-ology.com. </w:t>
    </w:r>
    <w:r w:rsidRPr="002F01B8">
      <w:rPr>
        <w:color w:val="000000" w:themeColor="text1"/>
        <w:sz w:val="18"/>
        <w:szCs w:val="18"/>
      </w:rPr>
      <w:br/>
      <w:t xml:space="preserve">Owl Icon by </w:t>
    </w:r>
    <w:proofErr w:type="spellStart"/>
    <w:r w:rsidRPr="002F01B8">
      <w:rPr>
        <w:color w:val="000000" w:themeColor="text1"/>
        <w:sz w:val="18"/>
        <w:szCs w:val="18"/>
      </w:rPr>
      <w:t>Vecteezy</w:t>
    </w:r>
    <w:proofErr w:type="spellEnd"/>
    <w:r w:rsidRPr="002F01B8">
      <w:rPr>
        <w:color w:val="000000" w:themeColor="text1"/>
        <w:sz w:val="18"/>
        <w:szCs w:val="18"/>
      </w:rPr>
      <w:t xml:space="preserve"> </w:t>
    </w:r>
    <w:hyperlink r:id="rId1" w:history="1">
      <w:r w:rsidRPr="002F01B8">
        <w:rPr>
          <w:rStyle w:val="Hyperlink"/>
          <w:color w:val="000000" w:themeColor="text1"/>
          <w:sz w:val="18"/>
          <w:szCs w:val="18"/>
        </w:rPr>
        <w:t>https://www.vecteezy.com/free-vector/learning-icon</w:t>
      </w:r>
    </w:hyperlink>
  </w:p>
  <w:p w14:paraId="32ABF335" w14:textId="77777777" w:rsidR="00E40FBD" w:rsidRPr="002F01B8" w:rsidRDefault="00E40FBD" w:rsidP="00E40FBD">
    <w:pPr>
      <w:jc w:val="center"/>
      <w:rPr>
        <w:rFonts w:ascii="Times New Roman" w:eastAsia="Times New Roman" w:hAnsi="Times New Roman" w:cs="Times New Roman"/>
        <w:color w:val="000000" w:themeColor="text1"/>
        <w:sz w:val="18"/>
        <w:szCs w:val="18"/>
        <w:lang w:eastAsia="en-GB"/>
      </w:rPr>
    </w:pPr>
    <w:r w:rsidRPr="002F01B8">
      <w:rPr>
        <w:rFonts w:ascii="Times New Roman" w:eastAsia="Times New Roman" w:hAnsi="Times New Roman" w:cs="Times New Roman"/>
        <w:color w:val="000000" w:themeColor="text1"/>
        <w:sz w:val="18"/>
        <w:szCs w:val="18"/>
        <w:bdr w:val="single" w:sz="6" w:space="0" w:color="E3E9ED" w:frame="1"/>
        <w:shd w:val="clear" w:color="auto" w:fill="F8FAFB"/>
        <w:lang w:eastAsia="en-GB"/>
      </w:rPr>
      <w:t>Other icons</w:t>
    </w:r>
    <w:r w:rsidRPr="00A44623">
      <w:rPr>
        <w:rFonts w:ascii="Times New Roman" w:eastAsia="Times New Roman" w:hAnsi="Times New Roman" w:cs="Times New Roman"/>
        <w:color w:val="000000" w:themeColor="text1"/>
        <w:sz w:val="18"/>
        <w:szCs w:val="18"/>
        <w:bdr w:val="single" w:sz="6" w:space="0" w:color="E3E9ED" w:frame="1"/>
        <w:shd w:val="clear" w:color="auto" w:fill="F8FAFB"/>
        <w:lang w:eastAsia="en-GB"/>
      </w:rPr>
      <w:t xml:space="preserve"> by</w:t>
    </w:r>
    <w:r w:rsidRPr="002F01B8">
      <w:rPr>
        <w:rFonts w:ascii="Times New Roman" w:eastAsia="Times New Roman" w:hAnsi="Times New Roman" w:cs="Times New Roman"/>
        <w:color w:val="000000" w:themeColor="text1"/>
        <w:sz w:val="18"/>
        <w:szCs w:val="18"/>
        <w:bdr w:val="single" w:sz="6" w:space="0" w:color="E3E9ED" w:frame="1"/>
        <w:shd w:val="clear" w:color="auto" w:fill="F8FAFB"/>
        <w:lang w:eastAsia="en-GB"/>
      </w:rPr>
      <w:t xml:space="preserve"> </w:t>
    </w:r>
    <w:proofErr w:type="spellStart"/>
    <w:r w:rsidRPr="002F01B8">
      <w:rPr>
        <w:rFonts w:ascii="Times New Roman" w:eastAsia="Times New Roman" w:hAnsi="Times New Roman" w:cs="Times New Roman"/>
        <w:color w:val="000000" w:themeColor="text1"/>
        <w:sz w:val="18"/>
        <w:szCs w:val="18"/>
        <w:bdr w:val="single" w:sz="6" w:space="0" w:color="E3E9ED" w:frame="1"/>
        <w:shd w:val="clear" w:color="auto" w:fill="F8FAFB"/>
        <w:lang w:eastAsia="en-GB"/>
      </w:rPr>
      <w:t>Flaticon</w:t>
    </w:r>
    <w:proofErr w:type="spellEnd"/>
    <w:r w:rsidRPr="00A44623">
      <w:rPr>
        <w:rFonts w:ascii="Times New Roman" w:eastAsia="Times New Roman" w:hAnsi="Times New Roman" w:cs="Times New Roman"/>
        <w:color w:val="000000" w:themeColor="text1"/>
        <w:sz w:val="18"/>
        <w:szCs w:val="18"/>
        <w:bdr w:val="single" w:sz="6" w:space="0" w:color="E3E9ED" w:frame="1"/>
        <w:shd w:val="clear" w:color="auto" w:fill="F8FAFB"/>
        <w:lang w:eastAsia="en-GB"/>
      </w:rPr>
      <w:t xml:space="preserve"> </w:t>
    </w:r>
    <w:hyperlink r:id="rId2" w:history="1">
      <w:r w:rsidRPr="00A44623">
        <w:rPr>
          <w:rStyle w:val="Hyperlink"/>
          <w:rFonts w:ascii="Times New Roman" w:eastAsia="Times New Roman" w:hAnsi="Times New Roman" w:cs="Times New Roman"/>
          <w:color w:val="000000" w:themeColor="text1"/>
          <w:sz w:val="18"/>
          <w:szCs w:val="18"/>
          <w:bdr w:val="single" w:sz="6" w:space="0" w:color="E3E9ED" w:frame="1"/>
          <w:shd w:val="clear" w:color="auto" w:fill="F8FAFB"/>
          <w:lang w:eastAsia="en-GB"/>
        </w:rPr>
        <w:t>https://www.flaticon.com/authors/mavadee</w:t>
      </w:r>
    </w:hyperlink>
    <w:r w:rsidRPr="002F01B8">
      <w:rPr>
        <w:rFonts w:ascii="Times New Roman" w:eastAsia="Times New Roman" w:hAnsi="Times New Roman" w:cs="Times New Roman"/>
        <w:color w:val="000000" w:themeColor="text1"/>
        <w:sz w:val="18"/>
        <w:szCs w:val="18"/>
        <w:bdr w:val="single" w:sz="6" w:space="0" w:color="E3E9ED" w:frame="1"/>
        <w:shd w:val="clear" w:color="auto" w:fill="F8FAFB"/>
        <w:lang w:eastAsia="en-GB"/>
      </w:rPr>
      <w:t xml:space="preserve"> and </w:t>
    </w:r>
    <w:hyperlink r:id="rId3" w:history="1">
      <w:r w:rsidRPr="00A44623">
        <w:rPr>
          <w:rStyle w:val="Hyperlink"/>
          <w:rFonts w:ascii="Times New Roman" w:eastAsia="Times New Roman" w:hAnsi="Times New Roman" w:cs="Times New Roman"/>
          <w:color w:val="000000" w:themeColor="text1"/>
          <w:sz w:val="18"/>
          <w:szCs w:val="18"/>
          <w:bdr w:val="single" w:sz="6" w:space="0" w:color="E3E9ED" w:frame="1"/>
          <w:shd w:val="clear" w:color="auto" w:fill="F8FAFB"/>
          <w:lang w:eastAsia="en-GB"/>
        </w:rPr>
        <w:t>https://www.flaticon.com/authors/freepik</w:t>
      </w:r>
    </w:hyperlink>
  </w:p>
  <w:p w14:paraId="67EC473B" w14:textId="6F3DEBAF" w:rsidR="003C04A2" w:rsidRPr="00015A5B" w:rsidRDefault="003C04A2" w:rsidP="00015A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AE999E" w14:textId="77777777" w:rsidR="00526A79" w:rsidRDefault="00526A79" w:rsidP="001C4115">
      <w:r>
        <w:separator/>
      </w:r>
    </w:p>
  </w:footnote>
  <w:footnote w:type="continuationSeparator" w:id="0">
    <w:p w14:paraId="24502C3D" w14:textId="77777777" w:rsidR="00526A79" w:rsidRDefault="00526A79" w:rsidP="001C41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000A55" w14:textId="77777777" w:rsidR="00E40FBD" w:rsidRDefault="00E40FB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83A3A0" w14:textId="77777777" w:rsidR="00E40FBD" w:rsidRDefault="00E40FB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F4377F" w14:textId="77777777" w:rsidR="00E40FBD" w:rsidRDefault="00E40FB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6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4A2"/>
    <w:rsid w:val="00015A5B"/>
    <w:rsid w:val="000572C5"/>
    <w:rsid w:val="000D0AF9"/>
    <w:rsid w:val="00124156"/>
    <w:rsid w:val="0013691A"/>
    <w:rsid w:val="00146F0E"/>
    <w:rsid w:val="00181045"/>
    <w:rsid w:val="00186BB2"/>
    <w:rsid w:val="001B1046"/>
    <w:rsid w:val="001C4115"/>
    <w:rsid w:val="001D0728"/>
    <w:rsid w:val="0021273B"/>
    <w:rsid w:val="00264CF3"/>
    <w:rsid w:val="0027631B"/>
    <w:rsid w:val="00293D7F"/>
    <w:rsid w:val="002A55FF"/>
    <w:rsid w:val="002E4A36"/>
    <w:rsid w:val="002F01B8"/>
    <w:rsid w:val="003046F1"/>
    <w:rsid w:val="003301DD"/>
    <w:rsid w:val="00381C88"/>
    <w:rsid w:val="0039306C"/>
    <w:rsid w:val="003C04A2"/>
    <w:rsid w:val="003C0B4C"/>
    <w:rsid w:val="003E498C"/>
    <w:rsid w:val="004633D2"/>
    <w:rsid w:val="00526A79"/>
    <w:rsid w:val="005941CF"/>
    <w:rsid w:val="005A17D7"/>
    <w:rsid w:val="0062461C"/>
    <w:rsid w:val="00656E41"/>
    <w:rsid w:val="007B20E9"/>
    <w:rsid w:val="007F191D"/>
    <w:rsid w:val="00800F25"/>
    <w:rsid w:val="008239F8"/>
    <w:rsid w:val="00850F62"/>
    <w:rsid w:val="008C239E"/>
    <w:rsid w:val="009410BD"/>
    <w:rsid w:val="00977917"/>
    <w:rsid w:val="009930B9"/>
    <w:rsid w:val="009C5ED0"/>
    <w:rsid w:val="009D421B"/>
    <w:rsid w:val="00A1023F"/>
    <w:rsid w:val="00A14A1A"/>
    <w:rsid w:val="00A44623"/>
    <w:rsid w:val="00A7471F"/>
    <w:rsid w:val="00A85D7B"/>
    <w:rsid w:val="00AB0C26"/>
    <w:rsid w:val="00AD68A2"/>
    <w:rsid w:val="00B7638E"/>
    <w:rsid w:val="00BB4CCB"/>
    <w:rsid w:val="00BB6F17"/>
    <w:rsid w:val="00BE45AC"/>
    <w:rsid w:val="00C35519"/>
    <w:rsid w:val="00C624B5"/>
    <w:rsid w:val="00C6410D"/>
    <w:rsid w:val="00CF6F49"/>
    <w:rsid w:val="00D05A92"/>
    <w:rsid w:val="00D343B7"/>
    <w:rsid w:val="00D87827"/>
    <w:rsid w:val="00E40FBD"/>
    <w:rsid w:val="00E8392A"/>
    <w:rsid w:val="00ED2F23"/>
    <w:rsid w:val="00ED6720"/>
    <w:rsid w:val="00EF3A8B"/>
    <w:rsid w:val="00FC0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D0D8F"/>
  <w14:defaultImageDpi w14:val="32767"/>
  <w15:chartTrackingRefBased/>
  <w15:docId w15:val="{178F7E6C-16AB-6449-977A-0607383CC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411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C4115"/>
  </w:style>
  <w:style w:type="paragraph" w:styleId="Footer">
    <w:name w:val="footer"/>
    <w:basedOn w:val="Normal"/>
    <w:link w:val="FooterChar"/>
    <w:uiPriority w:val="99"/>
    <w:unhideWhenUsed/>
    <w:rsid w:val="001C41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C4115"/>
  </w:style>
  <w:style w:type="character" w:styleId="Hyperlink">
    <w:name w:val="Hyperlink"/>
    <w:basedOn w:val="DefaultParagraphFont"/>
    <w:uiPriority w:val="99"/>
    <w:unhideWhenUsed/>
    <w:rsid w:val="007B20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7B20E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B20E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77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7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9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0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36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244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svg"/><Relationship Id="rId12" Type="http://schemas.openxmlformats.org/officeDocument/2006/relationships/header" Target="header3.xml"/><Relationship Id="rId17" Type="http://schemas.openxmlformats.org/officeDocument/2006/relationships/image" Target="media/image4.tiff"/><Relationship Id="rId2" Type="http://schemas.openxmlformats.org/officeDocument/2006/relationships/settings" Target="settings.xml"/><Relationship Id="rId16" Type="http://schemas.openxmlformats.org/officeDocument/2006/relationships/image" Target="media/image4.png"/><Relationship Id="rId20" Type="http://schemas.openxmlformats.org/officeDocument/2006/relationships/image" Target="media/image6.tiff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customXml" Target="ink/ink1.xml"/><Relationship Id="rId10" Type="http://schemas.openxmlformats.org/officeDocument/2006/relationships/footer" Target="footer1.xml"/><Relationship Id="rId19" Type="http://schemas.openxmlformats.org/officeDocument/2006/relationships/footer" Target="footer4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flaticon.com/authors/freepik" TargetMode="External"/><Relationship Id="rId2" Type="http://schemas.openxmlformats.org/officeDocument/2006/relationships/hyperlink" Target="https://www.flaticon.com/authors/mavadee" TargetMode="External"/><Relationship Id="rId1" Type="http://schemas.openxmlformats.org/officeDocument/2006/relationships/hyperlink" Target="https://www.vecteezy.com/free-vector/learning-icon" TargetMode="External"/></Relationships>
</file>

<file path=word/_rels/footer4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flaticon.com/authors/freepik" TargetMode="External"/><Relationship Id="rId2" Type="http://schemas.openxmlformats.org/officeDocument/2006/relationships/hyperlink" Target="https://www.flaticon.com/authors/mavadee" TargetMode="External"/><Relationship Id="rId1" Type="http://schemas.openxmlformats.org/officeDocument/2006/relationships/hyperlink" Target="https://www.vecteezy.com/free-vector/learning-icon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ug/Library/Mobile%20Documents/com~apple~CloudDocs/Dug%20Work/Esl-Ology/Document.dotx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6T10:12:34.0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Document.dotx</Template>
  <TotalTime>29</TotalTime>
  <Pages>2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Dugald Steer</dc:creator>
  <cp:keywords/>
  <dc:description/>
  <cp:lastModifiedBy>Dugald Steer</cp:lastModifiedBy>
  <cp:revision>4</cp:revision>
  <cp:lastPrinted>2019-11-26T14:13:00Z</cp:lastPrinted>
  <dcterms:created xsi:type="dcterms:W3CDTF">2020-12-16T10:40:00Z</dcterms:created>
  <dcterms:modified xsi:type="dcterms:W3CDTF">2020-12-16T11:38:00Z</dcterms:modified>
</cp:coreProperties>
</file>