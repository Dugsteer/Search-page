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8707B" w14:textId="5F6A54CB" w:rsidR="00146F0E" w:rsidRPr="00B7638E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7ECDF3C0">
                <wp:simplePos x="0" y="0"/>
                <wp:positionH relativeFrom="column">
                  <wp:posOffset>-457201</wp:posOffset>
                </wp:positionH>
                <wp:positionV relativeFrom="paragraph">
                  <wp:posOffset>-12819</wp:posOffset>
                </wp:positionV>
                <wp:extent cx="7776673" cy="1051133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170E82AF" w14:textId="723C21B8" w:rsid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 w:rsidRPr="006175C0"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 xml:space="preserve">PAST </w:t>
                            </w: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SIMPLE</w:t>
                            </w:r>
                          </w:p>
                          <w:p w14:paraId="1A3513ED" w14:textId="68EE3FB2" w:rsidR="009D421B" w:rsidRPr="006175C0" w:rsidRDefault="003C04A2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-36pt;margin-top:-1pt;width:612.35pt;height:8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" filled="f" stroked="f" strokeweight=".5pt">
                <v:textbox>
                  <w:txbxContent>
                    <w:p w14:paraId="05E46899" w14:textId="77777777" w:rsidR="001C4115" w:rsidRPr="001C4115" w:rsidRDefault="001C4115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170E82AF" w14:textId="723C21B8" w:rsid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 w:rsidRPr="006175C0">
                        <w:rPr>
                          <w:rFonts w:ascii="Libre Franklin" w:hAnsi="Libre Franklin"/>
                          <w:sz w:val="32"/>
                          <w:szCs w:val="32"/>
                        </w:rPr>
                        <w:t xml:space="preserve">PAST </w:t>
                      </w: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SIMPLE</w:t>
                      </w:r>
                    </w:p>
                    <w:p w14:paraId="1A3513ED" w14:textId="68EE3FB2" w:rsidR="009D421B" w:rsidRPr="006175C0" w:rsidRDefault="003C04A2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21B4419C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ACDF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73F75CCB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3D3E488A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54CEBA8D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3799BB4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56368F92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041CACCF" w:rsidR="00146F0E" w:rsidRPr="00B7638E" w:rsidRDefault="006175C0">
      <w:pPr>
        <w:rPr>
          <w:rFonts w:ascii="Libre Franklin" w:hAnsi="Libre Franklin"/>
          <w:sz w:val="28"/>
          <w:szCs w:val="28"/>
        </w:rPr>
      </w:pPr>
      <w:r w:rsidRPr="006175C0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2524FB1" wp14:editId="2F6A92F2">
            <wp:simplePos x="0" y="0"/>
            <wp:positionH relativeFrom="column">
              <wp:posOffset>474293</wp:posOffset>
            </wp:positionH>
            <wp:positionV relativeFrom="paragraph">
              <wp:posOffset>217093</wp:posOffset>
            </wp:positionV>
            <wp:extent cx="5690258" cy="4659440"/>
            <wp:effectExtent l="0" t="0" r="0" b="1905"/>
            <wp:wrapNone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67" cy="4672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2DDF1" w14:textId="1B4954C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01924E5" w14:textId="58463AFD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BD4DEB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26BDEC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1318FC6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BC55BEC" w14:textId="04C8793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25E624A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675CF89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7900E70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D77E87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A1DBD70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1F934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063B34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B7638E">
          <w:footerReference w:type="default" r:id="rId9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561A4F30" w14:textId="50A56790" w:rsidR="00B7638E" w:rsidRPr="00B7638E" w:rsidRDefault="00B7638E">
      <w:pPr>
        <w:rPr>
          <w:rFonts w:ascii="Libre Franklin" w:hAnsi="Libre Franklin"/>
          <w:sz w:val="28"/>
          <w:szCs w:val="28"/>
        </w:rPr>
      </w:pPr>
    </w:p>
    <w:p w14:paraId="4A5CDA26" w14:textId="65ECE7DA" w:rsidR="00A1023F" w:rsidRDefault="00A1023F">
      <w:pPr>
        <w:rPr>
          <w:rFonts w:ascii="Libre Franklin" w:hAnsi="Libre Franklin"/>
          <w:sz w:val="28"/>
          <w:szCs w:val="28"/>
        </w:rPr>
      </w:pPr>
    </w:p>
    <w:p w14:paraId="6729CB5B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496B3CF2" w14:textId="287C95C5" w:rsidR="003C04A2" w:rsidRDefault="003C04A2">
      <w:pPr>
        <w:rPr>
          <w:rFonts w:ascii="Libre Franklin" w:hAnsi="Libre Franklin"/>
          <w:sz w:val="28"/>
          <w:szCs w:val="28"/>
        </w:rPr>
      </w:pPr>
    </w:p>
    <w:p w14:paraId="320DF66B" w14:textId="39D7671B" w:rsidR="003C04A2" w:rsidRDefault="003C04A2">
      <w:pPr>
        <w:rPr>
          <w:rFonts w:ascii="Libre Franklin" w:hAnsi="Libre Franklin"/>
          <w:sz w:val="28"/>
          <w:szCs w:val="28"/>
        </w:rPr>
      </w:pPr>
    </w:p>
    <w:p w14:paraId="5CB32CED" w14:textId="4302BCF3" w:rsidR="003C04A2" w:rsidRDefault="003C04A2">
      <w:pPr>
        <w:rPr>
          <w:rFonts w:ascii="Libre Franklin" w:hAnsi="Libre Franklin"/>
          <w:sz w:val="28"/>
          <w:szCs w:val="28"/>
        </w:rPr>
      </w:pPr>
    </w:p>
    <w:p w14:paraId="60CF79EE" w14:textId="5A38905A" w:rsidR="003C04A2" w:rsidRDefault="003C04A2">
      <w:pPr>
        <w:rPr>
          <w:rFonts w:ascii="Libre Franklin" w:hAnsi="Libre Franklin"/>
          <w:sz w:val="28"/>
          <w:szCs w:val="28"/>
        </w:rPr>
      </w:pPr>
    </w:p>
    <w:p w14:paraId="128586A4" w14:textId="141F4F10" w:rsidR="003C04A2" w:rsidRDefault="003C04A2">
      <w:pPr>
        <w:rPr>
          <w:rFonts w:ascii="Libre Franklin" w:hAnsi="Libre Franklin"/>
          <w:sz w:val="28"/>
          <w:szCs w:val="28"/>
        </w:rPr>
      </w:pPr>
    </w:p>
    <w:p w14:paraId="278AF9A0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99743D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B13863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6EA3705C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21B1CDDE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4CA4CF4" w14:textId="019AD8FF" w:rsidR="003C04A2" w:rsidRDefault="003C04A2" w:rsidP="006175C0">
      <w:pPr>
        <w:rPr>
          <w:rFonts w:ascii="Libre Franklin" w:hAnsi="Libre Franklin"/>
          <w:sz w:val="28"/>
          <w:szCs w:val="28"/>
        </w:rPr>
      </w:pPr>
    </w:p>
    <w:p w14:paraId="4F56EF5E" w14:textId="445FB172" w:rsidR="006175C0" w:rsidRDefault="006175C0" w:rsidP="006175C0">
      <w:pPr>
        <w:rPr>
          <w:rFonts w:ascii="Libre Franklin" w:hAnsi="Libre Franklin"/>
          <w:sz w:val="28"/>
          <w:szCs w:val="28"/>
        </w:rPr>
      </w:pPr>
      <w:r w:rsidRPr="006175C0">
        <w:rPr>
          <w:rFonts w:ascii="Libre Franklin" w:hAnsi="Libre Franklin"/>
          <w:sz w:val="28"/>
          <w:szCs w:val="28"/>
        </w:rPr>
        <w:t xml:space="preserve">Yesterday I went to the seaside. I had lots of fun. I played on the beach and made a </w:t>
      </w:r>
      <w:proofErr w:type="gramStart"/>
      <w:r w:rsidRPr="006175C0">
        <w:rPr>
          <w:rFonts w:ascii="Libre Franklin" w:hAnsi="Libre Franklin"/>
          <w:sz w:val="28"/>
          <w:szCs w:val="28"/>
        </w:rPr>
        <w:t>sandcastle</w:t>
      </w:r>
      <w:proofErr w:type="gramEnd"/>
      <w:r w:rsidRPr="006175C0">
        <w:rPr>
          <w:rFonts w:ascii="Libre Franklin" w:hAnsi="Libre Franklin"/>
          <w:sz w:val="28"/>
          <w:szCs w:val="28"/>
        </w:rPr>
        <w:t xml:space="preserve"> but I didn’t go swimming because </w:t>
      </w:r>
      <w:r>
        <w:rPr>
          <w:rFonts w:ascii="Libre Franklin" w:hAnsi="Libre Franklin"/>
          <w:sz w:val="28"/>
          <w:szCs w:val="28"/>
        </w:rPr>
        <w:br/>
      </w:r>
      <w:r w:rsidRPr="006175C0">
        <w:rPr>
          <w:rFonts w:ascii="Libre Franklin" w:hAnsi="Libre Franklin"/>
          <w:sz w:val="28"/>
          <w:szCs w:val="28"/>
        </w:rPr>
        <w:t xml:space="preserve">there were big waves. I saw a school friend there. We played volleyball a lot and she invited me to her swimming pool. I am </w:t>
      </w:r>
      <w:r>
        <w:rPr>
          <w:rFonts w:ascii="Libre Franklin" w:hAnsi="Libre Franklin"/>
          <w:sz w:val="28"/>
          <w:szCs w:val="28"/>
        </w:rPr>
        <w:br/>
      </w:r>
      <w:r w:rsidRPr="006175C0">
        <w:rPr>
          <w:rFonts w:ascii="Libre Franklin" w:hAnsi="Libre Franklin"/>
          <w:sz w:val="28"/>
          <w:szCs w:val="28"/>
        </w:rPr>
        <w:t>very good at swimming and I beat her in a race</w:t>
      </w:r>
      <w:r>
        <w:rPr>
          <w:rFonts w:ascii="Libre Franklin" w:hAnsi="Libre Franklin"/>
          <w:sz w:val="28"/>
          <w:szCs w:val="28"/>
        </w:rPr>
        <w:t>!</w:t>
      </w:r>
    </w:p>
    <w:p w14:paraId="68AF0D42" w14:textId="2E1270F1" w:rsidR="006175C0" w:rsidRDefault="006175C0" w:rsidP="006175C0">
      <w:pPr>
        <w:rPr>
          <w:rFonts w:ascii="Libre Franklin" w:hAnsi="Libre Franklin"/>
          <w:sz w:val="28"/>
          <w:szCs w:val="28"/>
        </w:rPr>
      </w:pPr>
    </w:p>
    <w:p w14:paraId="62574420" w14:textId="047E54DA" w:rsidR="006175C0" w:rsidRPr="006175C0" w:rsidRDefault="006175C0" w:rsidP="006175C0">
      <w:pPr>
        <w:rPr>
          <w:rFonts w:ascii="Libre Franklin" w:hAnsi="Libre Franklin"/>
          <w:b/>
          <w:bCs/>
          <w:sz w:val="28"/>
          <w:szCs w:val="28"/>
        </w:rPr>
      </w:pPr>
      <w:r w:rsidRPr="006175C0">
        <w:rPr>
          <w:rFonts w:ascii="Libre Franklin" w:hAnsi="Libre Franklin"/>
          <w:b/>
          <w:bCs/>
          <w:sz w:val="28"/>
          <w:szCs w:val="28"/>
        </w:rPr>
        <w:t>True or false</w:t>
      </w:r>
      <w:r>
        <w:rPr>
          <w:rFonts w:ascii="Libre Franklin" w:hAnsi="Libre Franklin"/>
          <w:b/>
          <w:bCs/>
          <w:sz w:val="28"/>
          <w:szCs w:val="28"/>
        </w:rPr>
        <w:t>?</w:t>
      </w:r>
    </w:p>
    <w:p w14:paraId="48DD7AE2" w14:textId="5AF78226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1. </w:t>
      </w:r>
      <w:r w:rsidRPr="006175C0">
        <w:rPr>
          <w:rFonts w:ascii="Libre Franklin" w:hAnsi="Libre Franklin"/>
          <w:sz w:val="28"/>
          <w:szCs w:val="28"/>
        </w:rPr>
        <w:t>I went to the mountain yesterday.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73C00238" w14:textId="45AC2650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2. </w:t>
      </w:r>
      <w:r w:rsidRPr="006175C0">
        <w:rPr>
          <w:rFonts w:ascii="Libre Franklin" w:hAnsi="Libre Franklin"/>
          <w:sz w:val="28"/>
          <w:szCs w:val="28"/>
        </w:rPr>
        <w:t>I really liked the beach.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822218C" w14:textId="3617C334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3. </w:t>
      </w:r>
      <w:r w:rsidRPr="006175C0">
        <w:rPr>
          <w:rFonts w:ascii="Libre Franklin" w:hAnsi="Libre Franklin"/>
          <w:sz w:val="28"/>
          <w:szCs w:val="28"/>
        </w:rPr>
        <w:t>I went swimming in the sea.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06DAD6F" w14:textId="0048E901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4. </w:t>
      </w:r>
      <w:r w:rsidRPr="006175C0">
        <w:rPr>
          <w:rFonts w:ascii="Libre Franklin" w:hAnsi="Libre Franklin"/>
          <w:sz w:val="28"/>
          <w:szCs w:val="28"/>
        </w:rPr>
        <w:t>I saw my cousin there and played volleyball.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4AA3504B" w14:textId="7A08CB36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 xml:space="preserve">5. </w:t>
      </w:r>
      <w:r w:rsidRPr="006175C0">
        <w:rPr>
          <w:rFonts w:ascii="Libre Franklin" w:hAnsi="Libre Franklin"/>
          <w:sz w:val="28"/>
          <w:szCs w:val="28"/>
        </w:rPr>
        <w:t>She invited me to her swimming pool.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  <w:t>T/F</w:t>
      </w:r>
    </w:p>
    <w:p w14:paraId="2423AF1A" w14:textId="18A306A4" w:rsidR="003C04A2" w:rsidRDefault="006175C0" w:rsidP="006175C0">
      <w:pPr>
        <w:rPr>
          <w:rFonts w:ascii="Libre Franklin" w:hAnsi="Libre Franklin"/>
          <w:sz w:val="28"/>
          <w:szCs w:val="28"/>
        </w:rPr>
        <w:sectPr w:rsidR="003C04A2" w:rsidSect="006175C0">
          <w:footerReference w:type="default" r:id="rId10"/>
          <w:type w:val="continuous"/>
          <w:pgSz w:w="11900" w:h="16840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="Libre Franklin" w:hAnsi="Libre Franklin"/>
          <w:sz w:val="28"/>
          <w:szCs w:val="28"/>
        </w:rPr>
        <w:t xml:space="preserve">6. </w:t>
      </w:r>
      <w:r w:rsidRPr="006175C0">
        <w:rPr>
          <w:rFonts w:ascii="Libre Franklin" w:hAnsi="Libre Franklin"/>
          <w:sz w:val="28"/>
          <w:szCs w:val="28"/>
        </w:rPr>
        <w:t xml:space="preserve">I am bad at </w:t>
      </w:r>
      <w:proofErr w:type="gramStart"/>
      <w:r w:rsidRPr="006175C0">
        <w:rPr>
          <w:rFonts w:ascii="Libre Franklin" w:hAnsi="Libre Franklin"/>
          <w:sz w:val="28"/>
          <w:szCs w:val="28"/>
        </w:rPr>
        <w:t>swimming</w:t>
      </w:r>
      <w:proofErr w:type="gramEnd"/>
      <w:r w:rsidRPr="006175C0">
        <w:rPr>
          <w:rFonts w:ascii="Libre Franklin" w:hAnsi="Libre Franklin"/>
          <w:sz w:val="28"/>
          <w:szCs w:val="28"/>
        </w:rPr>
        <w:t xml:space="preserve"> and I lost the race.</w:t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>
        <w:rPr>
          <w:rFonts w:ascii="Libre Franklin" w:hAnsi="Libre Franklin"/>
          <w:sz w:val="28"/>
          <w:szCs w:val="28"/>
        </w:rPr>
        <w:tab/>
      </w:r>
      <w:r w:rsidR="00111F7B">
        <w:rPr>
          <w:rFonts w:ascii="Libre Franklin" w:hAnsi="Libre Franklin"/>
          <w:sz w:val="28"/>
          <w:szCs w:val="28"/>
        </w:rPr>
        <w:tab/>
        <w:t>T/F</w:t>
      </w:r>
    </w:p>
    <w:p w14:paraId="46F69232" w14:textId="31D8E1B8" w:rsidR="006175C0" w:rsidRDefault="006175C0" w:rsidP="003C04A2">
      <w:pPr>
        <w:rPr>
          <w:rFonts w:ascii="Libre Franklin" w:hAnsi="Libre Franklin"/>
          <w:sz w:val="28"/>
          <w:szCs w:val="28"/>
        </w:rPr>
        <w:sectPr w:rsidR="006175C0" w:rsidSect="00B7638E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3F549FDE" w14:textId="7846B0D0" w:rsidR="009930B9" w:rsidRDefault="006175C0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BED495" wp14:editId="2F4966C2">
                <wp:simplePos x="0" y="0"/>
                <wp:positionH relativeFrom="column">
                  <wp:posOffset>-1009015</wp:posOffset>
                </wp:positionH>
                <wp:positionV relativeFrom="paragraph">
                  <wp:posOffset>-521287</wp:posOffset>
                </wp:positionV>
                <wp:extent cx="7776673" cy="1051133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6673" cy="1051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43323" w14:textId="77777777" w:rsidR="006175C0" w:rsidRPr="001C4115" w:rsidRDefault="006175C0" w:rsidP="006175C0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5CEA7465" w14:textId="77777777" w:rsid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 w:rsidRPr="006175C0"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 xml:space="preserve">PAST </w:t>
                            </w:r>
                            <w:r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  <w:t>SIMPLE</w:t>
                            </w:r>
                          </w:p>
                          <w:p w14:paraId="298026C0" w14:textId="77777777" w:rsidR="006175C0" w:rsidRPr="006175C0" w:rsidRDefault="006175C0" w:rsidP="006175C0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D495" id="Text Box 2" o:spid="_x0000_s1028" type="#_x0000_t202" style="position:absolute;margin-left:-79.45pt;margin-top:-41.05pt;width:612.35pt;height:8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" filled="f" stroked="f" strokeweight=".5pt">
                <v:textbox>
                  <w:txbxContent>
                    <w:p w14:paraId="17C43323" w14:textId="77777777" w:rsidR="006175C0" w:rsidRPr="001C4115" w:rsidRDefault="006175C0" w:rsidP="006175C0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5CEA7465" w14:textId="77777777" w:rsid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 w:rsidRPr="006175C0">
                        <w:rPr>
                          <w:rFonts w:ascii="Libre Franklin" w:hAnsi="Libre Franklin"/>
                          <w:sz w:val="32"/>
                          <w:szCs w:val="32"/>
                        </w:rPr>
                        <w:t xml:space="preserve">PAST </w:t>
                      </w:r>
                      <w:r>
                        <w:rPr>
                          <w:rFonts w:ascii="Libre Franklin" w:hAnsi="Libre Franklin"/>
                          <w:sz w:val="32"/>
                          <w:szCs w:val="32"/>
                        </w:rPr>
                        <w:t>SIMPLE</w:t>
                      </w:r>
                    </w:p>
                    <w:p w14:paraId="298026C0" w14:textId="77777777" w:rsidR="006175C0" w:rsidRPr="006175C0" w:rsidRDefault="006175C0" w:rsidP="006175C0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32"/>
                          <w:szCs w:val="32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Pr="009930B9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39476A56">
            <wp:simplePos x="0" y="0"/>
            <wp:positionH relativeFrom="column">
              <wp:posOffset>-231140</wp:posOffset>
            </wp:positionH>
            <wp:positionV relativeFrom="paragraph">
              <wp:posOffset>-445770</wp:posOffset>
            </wp:positionV>
            <wp:extent cx="649605" cy="899795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4960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3FEB19BE">
                <wp:simplePos x="0" y="0"/>
                <wp:positionH relativeFrom="column">
                  <wp:posOffset>348040</wp:posOffset>
                </wp:positionH>
                <wp:positionV relativeFrom="paragraph">
                  <wp:posOffset>-288403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9" type="#_x0000_t202" style="position:absolute;margin-left:27.4pt;margin-top:-22.7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Bqe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sE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</w:p>
    <w:p w14:paraId="2608D704" w14:textId="03C736B1" w:rsidR="009930B9" w:rsidRDefault="009930B9">
      <w:pPr>
        <w:rPr>
          <w:rFonts w:ascii="Libre Franklin" w:hAnsi="Libre Franklin"/>
          <w:sz w:val="28"/>
          <w:szCs w:val="28"/>
        </w:rPr>
      </w:pP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6426DA55" w14:textId="4192CC9D" w:rsidR="009930B9" w:rsidRDefault="009930B9">
      <w:pPr>
        <w:rPr>
          <w:rFonts w:ascii="Libre Franklin" w:hAnsi="Libre Franklin"/>
          <w:sz w:val="28"/>
          <w:szCs w:val="28"/>
        </w:rPr>
      </w:pPr>
    </w:p>
    <w:p w14:paraId="37C085CB" w14:textId="6FD97FA8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37AA1E52" w14:textId="1AB345B3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9930B9">
        <w:rPr>
          <w:rFonts w:ascii="Libre Franklin SemiBold" w:hAnsi="Libre Franklin SemiBold"/>
          <w:b/>
          <w:bCs/>
          <w:sz w:val="36"/>
          <w:szCs w:val="36"/>
        </w:rPr>
        <w:t>SOLUTION</w:t>
      </w:r>
    </w:p>
    <w:p w14:paraId="6A859780" w14:textId="2212018A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038BF1E6" w:rsidR="009930B9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6175C0">
        <w:rPr>
          <w:rFonts w:ascii="Libre Franklin SemiBold" w:hAnsi="Libre Franklin SemiBold"/>
          <w:b/>
          <w:bCs/>
          <w:noProof/>
          <w:sz w:val="36"/>
          <w:szCs w:val="36"/>
        </w:rPr>
        <w:drawing>
          <wp:inline distT="0" distB="0" distL="0" distR="0" wp14:anchorId="22008CEE" wp14:editId="6B96641F">
            <wp:extent cx="5755107" cy="471303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391" cy="47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91E" w14:textId="28ED01BC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E0CC4EB" w14:textId="77777777" w:rsidR="006175C0" w:rsidRDefault="006175C0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1C4F4A95" w14:textId="7E5D3A9B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1. F</w:t>
      </w:r>
    </w:p>
    <w:p w14:paraId="599E4A43" w14:textId="63C7FE75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2. T</w:t>
      </w:r>
    </w:p>
    <w:p w14:paraId="0A79BAC7" w14:textId="2BF8235A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3. F</w:t>
      </w:r>
    </w:p>
    <w:p w14:paraId="6970EF1C" w14:textId="2AEBBC91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4. F</w:t>
      </w:r>
    </w:p>
    <w:p w14:paraId="30ADBFD9" w14:textId="6EC3CBFF" w:rsid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5. T</w:t>
      </w:r>
    </w:p>
    <w:p w14:paraId="33F0955D" w14:textId="234B2B9F" w:rsidR="006175C0" w:rsidRPr="006175C0" w:rsidRDefault="006175C0" w:rsidP="006175C0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6. F</w:t>
      </w:r>
    </w:p>
    <w:sectPr w:rsidR="006175C0" w:rsidRPr="006175C0" w:rsidSect="006175C0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5C5A1" w14:textId="77777777" w:rsidR="00776F96" w:rsidRDefault="00776F96" w:rsidP="001C4115">
      <w:r>
        <w:separator/>
      </w:r>
    </w:p>
  </w:endnote>
  <w:endnote w:type="continuationSeparator" w:id="0">
    <w:p w14:paraId="333E2ABD" w14:textId="77777777" w:rsidR="00776F96" w:rsidRDefault="00776F96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re Franklin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Libre Franklin SemiBold">
    <w:panose1 w:val="020B0604020202020204"/>
    <w:charset w:val="4D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FF20" w14:textId="01462916" w:rsidR="001C4115" w:rsidRDefault="00186BB2" w:rsidP="00186BB2">
    <w:pPr>
      <w:pStyle w:val="Footer"/>
      <w:jc w:val="center"/>
      <w:rPr>
        <w:sz w:val="18"/>
        <w:szCs w:val="18"/>
      </w:rPr>
    </w:pPr>
    <w:r>
      <w:rPr>
        <w:sz w:val="18"/>
        <w:szCs w:val="18"/>
      </w:rPr>
      <w:t xml:space="preserve">Photocopiable. </w:t>
    </w:r>
    <w:r w:rsidR="00A14A1A">
      <w:rPr>
        <w:sz w:val="18"/>
        <w:szCs w:val="18"/>
      </w:rPr>
      <w:t>©20</w:t>
    </w:r>
    <w:r w:rsidR="004947DF">
      <w:rPr>
        <w:sz w:val="18"/>
        <w:szCs w:val="18"/>
      </w:rPr>
      <w:t>21</w:t>
    </w:r>
    <w:r>
      <w:rPr>
        <w:sz w:val="18"/>
        <w:szCs w:val="18"/>
      </w:rPr>
      <w:t xml:space="preserve"> by Esl-ology.com. </w:t>
    </w:r>
    <w:r>
      <w:rPr>
        <w:sz w:val="18"/>
        <w:szCs w:val="18"/>
      </w:rPr>
      <w:br/>
    </w:r>
    <w:r w:rsidR="00A14A1A">
      <w:rPr>
        <w:sz w:val="18"/>
        <w:szCs w:val="18"/>
      </w:rPr>
      <w:t>Owl</w:t>
    </w:r>
    <w:r w:rsidRPr="001C4115">
      <w:rPr>
        <w:sz w:val="18"/>
        <w:szCs w:val="18"/>
      </w:rPr>
      <w:t xml:space="preserve"> Icon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hyperlink r:id="rId1" w:history="1">
      <w:r w:rsidR="007B20E9" w:rsidRPr="005855F1">
        <w:rPr>
          <w:rStyle w:val="Hyperlink"/>
          <w:sz w:val="18"/>
          <w:szCs w:val="18"/>
        </w:rPr>
        <w:t>https://www.vecteezy.com/free-vector/learning-icon</w:t>
      </w:r>
    </w:hyperlink>
    <w:r>
      <w:rPr>
        <w:sz w:val="18"/>
        <w:szCs w:val="18"/>
      </w:rPr>
      <w:t>)</w:t>
    </w:r>
  </w:p>
  <w:p w14:paraId="27D54638" w14:textId="2570CE2B" w:rsidR="007B20E9" w:rsidRPr="00A14A1A" w:rsidRDefault="007B20E9" w:rsidP="00A14A1A">
    <w:pPr>
      <w:pStyle w:val="Footer"/>
      <w:jc w:val="cen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C473B" w14:textId="77777777" w:rsidR="003C04A2" w:rsidRPr="00186BB2" w:rsidRDefault="003C04A2" w:rsidP="00186BB2">
    <w:pPr>
      <w:pStyle w:val="Footer"/>
      <w:jc w:val="center"/>
      <w:rPr>
        <w:caps/>
        <w:noProof/>
        <w:color w:val="4472C4" w:themeColor="accent1"/>
      </w:rPr>
    </w:pPr>
    <w:r>
      <w:rPr>
        <w:sz w:val="18"/>
        <w:szCs w:val="18"/>
      </w:rPr>
      <w:t xml:space="preserve">Photocopiable. Created by Esl-ology.com. </w:t>
    </w:r>
    <w:r>
      <w:rPr>
        <w:sz w:val="18"/>
        <w:szCs w:val="18"/>
      </w:rPr>
      <w:br/>
    </w:r>
    <w:r w:rsidRPr="001C4115">
      <w:rPr>
        <w:sz w:val="18"/>
        <w:szCs w:val="18"/>
      </w:rPr>
      <w:t xml:space="preserve">Learning Icon Vector by </w:t>
    </w:r>
    <w:proofErr w:type="spellStart"/>
    <w:r w:rsidRPr="001C4115">
      <w:rPr>
        <w:sz w:val="18"/>
        <w:szCs w:val="18"/>
      </w:rPr>
      <w:t>Vecteezy</w:t>
    </w:r>
    <w:proofErr w:type="spellEnd"/>
    <w:r>
      <w:rPr>
        <w:sz w:val="18"/>
        <w:szCs w:val="18"/>
      </w:rPr>
      <w:t xml:space="preserve"> (</w:t>
    </w:r>
    <w:r w:rsidRPr="001C4115">
      <w:rPr>
        <w:sz w:val="18"/>
        <w:szCs w:val="18"/>
      </w:rPr>
      <w:t>https://www.vecteezy.com/free-vector/learning-icon</w:t>
    </w:r>
    <w:r>
      <w:rPr>
        <w:sz w:val="18"/>
        <w:szCs w:val="18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DCC9B" w14:textId="77777777" w:rsidR="00776F96" w:rsidRDefault="00776F96" w:rsidP="001C4115">
      <w:r>
        <w:separator/>
      </w:r>
    </w:p>
  </w:footnote>
  <w:footnote w:type="continuationSeparator" w:id="0">
    <w:p w14:paraId="2FD501F6" w14:textId="77777777" w:rsidR="00776F96" w:rsidRDefault="00776F96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572C5"/>
    <w:rsid w:val="000D0AF9"/>
    <w:rsid w:val="00111F7B"/>
    <w:rsid w:val="00124156"/>
    <w:rsid w:val="0013691A"/>
    <w:rsid w:val="00146F0E"/>
    <w:rsid w:val="00181045"/>
    <w:rsid w:val="00186BB2"/>
    <w:rsid w:val="001C4115"/>
    <w:rsid w:val="001D4C75"/>
    <w:rsid w:val="00264CF3"/>
    <w:rsid w:val="0027631B"/>
    <w:rsid w:val="00293D7F"/>
    <w:rsid w:val="002A55FF"/>
    <w:rsid w:val="002E4A36"/>
    <w:rsid w:val="003046F1"/>
    <w:rsid w:val="003301DD"/>
    <w:rsid w:val="0039306C"/>
    <w:rsid w:val="003C04A2"/>
    <w:rsid w:val="003C0B4C"/>
    <w:rsid w:val="003E498C"/>
    <w:rsid w:val="004633D2"/>
    <w:rsid w:val="004947DF"/>
    <w:rsid w:val="004A2168"/>
    <w:rsid w:val="005941CF"/>
    <w:rsid w:val="005A17D7"/>
    <w:rsid w:val="006175C0"/>
    <w:rsid w:val="00656E41"/>
    <w:rsid w:val="00776F96"/>
    <w:rsid w:val="007B20E9"/>
    <w:rsid w:val="00800F25"/>
    <w:rsid w:val="008239F8"/>
    <w:rsid w:val="00850F62"/>
    <w:rsid w:val="008C239E"/>
    <w:rsid w:val="00977917"/>
    <w:rsid w:val="009930B9"/>
    <w:rsid w:val="009C5ED0"/>
    <w:rsid w:val="009D421B"/>
    <w:rsid w:val="00A1023F"/>
    <w:rsid w:val="00A14A1A"/>
    <w:rsid w:val="00A85D7B"/>
    <w:rsid w:val="00AB0C26"/>
    <w:rsid w:val="00AD68A2"/>
    <w:rsid w:val="00B7638E"/>
    <w:rsid w:val="00BB4CCB"/>
    <w:rsid w:val="00C624B5"/>
    <w:rsid w:val="00D05A92"/>
    <w:rsid w:val="00D343B7"/>
    <w:rsid w:val="00D87827"/>
    <w:rsid w:val="00E8392A"/>
    <w:rsid w:val="00ED2F23"/>
    <w:rsid w:val="00ED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tiff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2</TotalTime>
  <Pages>2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4</cp:revision>
  <cp:lastPrinted>2019-11-26T14:13:00Z</cp:lastPrinted>
  <dcterms:created xsi:type="dcterms:W3CDTF">2021-10-21T14:02:00Z</dcterms:created>
  <dcterms:modified xsi:type="dcterms:W3CDTF">2021-10-22T07:46:00Z</dcterms:modified>
</cp:coreProperties>
</file>