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8707B" w14:textId="5F6A54CB" w:rsidR="00146F0E" w:rsidRPr="00B7638E" w:rsidRDefault="006175C0">
      <w:pPr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03051B" wp14:editId="7ECDF3C0">
                <wp:simplePos x="0" y="0"/>
                <wp:positionH relativeFrom="column">
                  <wp:posOffset>-457201</wp:posOffset>
                </wp:positionH>
                <wp:positionV relativeFrom="paragraph">
                  <wp:posOffset>-12819</wp:posOffset>
                </wp:positionV>
                <wp:extent cx="7776673" cy="1051133"/>
                <wp:effectExtent l="0" t="0" r="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6673" cy="10511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E46899" w14:textId="77777777" w:rsidR="001C4115" w:rsidRPr="001C4115" w:rsidRDefault="001C4115" w:rsidP="006175C0">
                            <w:pPr>
                              <w:jc w:val="center"/>
                              <w:rPr>
                                <w:rFonts w:ascii="Libre Franklin" w:hAnsi="Libre Franklin"/>
                                <w:sz w:val="16"/>
                                <w:szCs w:val="16"/>
                              </w:rPr>
                            </w:pPr>
                          </w:p>
                          <w:p w14:paraId="170E82AF" w14:textId="7D04E53D" w:rsidR="006175C0" w:rsidRDefault="00314B2B" w:rsidP="006175C0">
                            <w:pPr>
                              <w:spacing w:line="480" w:lineRule="auto"/>
                              <w:jc w:val="center"/>
                              <w:rPr>
                                <w:rFonts w:ascii="Libre Franklin" w:hAnsi="Libre Frankli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ibre Franklin" w:hAnsi="Libre Franklin"/>
                                <w:sz w:val="32"/>
                                <w:szCs w:val="32"/>
                              </w:rPr>
                              <w:t>COMPARATIVES/SUPERLATIVES</w:t>
                            </w:r>
                          </w:p>
                          <w:p w14:paraId="1A3513ED" w14:textId="68EE3FB2" w:rsidR="009D421B" w:rsidRPr="006175C0" w:rsidRDefault="003C04A2" w:rsidP="006175C0">
                            <w:pPr>
                              <w:spacing w:line="480" w:lineRule="auto"/>
                              <w:jc w:val="center"/>
                              <w:rPr>
                                <w:rFonts w:ascii="Libre Franklin" w:hAnsi="Libre Frankli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ibre Franklin SemiBold" w:hAnsi="Libre Franklin SemiBold"/>
                                <w:b/>
                                <w:bCs/>
                                <w:sz w:val="28"/>
                                <w:szCs w:val="28"/>
                              </w:rPr>
                              <w:t>Text Maze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03051B" id="_x0000_t202" coordsize="21600,21600" o:spt="202" path="m,l,21600r21600,l21600,xe">
                <v:stroke joinstyle="miter"/>
                <v:path gradientshapeok="t" o:connecttype="rect"/>
              </v:shapetype>
              <v:shape id="Text Box 124" o:spid="_x0000_s1026" type="#_x0000_t202" style="position:absolute;margin-left:-36pt;margin-top:-1pt;width:612.35pt;height:82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" filled="f" stroked="f" strokeweight=".5pt">
                <v:textbox>
                  <w:txbxContent>
                    <w:p w14:paraId="05E46899" w14:textId="77777777" w:rsidR="001C4115" w:rsidRPr="001C4115" w:rsidRDefault="001C4115" w:rsidP="006175C0">
                      <w:pPr>
                        <w:jc w:val="center"/>
                        <w:rPr>
                          <w:rFonts w:ascii="Libre Franklin" w:hAnsi="Libre Franklin"/>
                          <w:sz w:val="16"/>
                          <w:szCs w:val="16"/>
                        </w:rPr>
                      </w:pPr>
                    </w:p>
                    <w:p w14:paraId="170E82AF" w14:textId="7D04E53D" w:rsidR="006175C0" w:rsidRDefault="00314B2B" w:rsidP="006175C0">
                      <w:pPr>
                        <w:spacing w:line="480" w:lineRule="auto"/>
                        <w:jc w:val="center"/>
                        <w:rPr>
                          <w:rFonts w:ascii="Libre Franklin" w:hAnsi="Libre Franklin"/>
                          <w:sz w:val="32"/>
                          <w:szCs w:val="32"/>
                        </w:rPr>
                      </w:pPr>
                      <w:r>
                        <w:rPr>
                          <w:rFonts w:ascii="Libre Franklin" w:hAnsi="Libre Franklin"/>
                          <w:sz w:val="32"/>
                          <w:szCs w:val="32"/>
                        </w:rPr>
                        <w:t>COMPARATIVES/SUPERLATIVES</w:t>
                      </w:r>
                    </w:p>
                    <w:p w14:paraId="1A3513ED" w14:textId="68EE3FB2" w:rsidR="009D421B" w:rsidRPr="006175C0" w:rsidRDefault="003C04A2" w:rsidP="006175C0">
                      <w:pPr>
                        <w:spacing w:line="480" w:lineRule="auto"/>
                        <w:jc w:val="center"/>
                        <w:rPr>
                          <w:rFonts w:ascii="Libre Franklin" w:hAnsi="Libre Franklin"/>
                          <w:sz w:val="32"/>
                          <w:szCs w:val="32"/>
                        </w:rPr>
                      </w:pPr>
                      <w:r>
                        <w:rPr>
                          <w:rFonts w:ascii="Libre Franklin SemiBold" w:hAnsi="Libre Franklin SemiBold"/>
                          <w:b/>
                          <w:bCs/>
                          <w:sz w:val="28"/>
                          <w:szCs w:val="28"/>
                        </w:rPr>
                        <w:t>Text Maze</w:t>
                      </w:r>
                    </w:p>
                  </w:txbxContent>
                </v:textbox>
              </v:shape>
            </w:pict>
          </mc:Fallback>
        </mc:AlternateContent>
      </w:r>
      <w:r w:rsidR="008239F8"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BF2EFA" wp14:editId="21B4419C">
                <wp:simplePos x="0" y="0"/>
                <wp:positionH relativeFrom="column">
                  <wp:posOffset>-29845</wp:posOffset>
                </wp:positionH>
                <wp:positionV relativeFrom="paragraph">
                  <wp:posOffset>56832</wp:posOffset>
                </wp:positionV>
                <wp:extent cx="6662420" cy="985520"/>
                <wp:effectExtent l="0" t="0" r="0" b="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2420" cy="98552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4ACDF" id="Rectangle 122" o:spid="_x0000_s1026" style="position:absolute;margin-left:-2.35pt;margin-top:4.45pt;width:524.6pt;height:77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" filled="f" stroked="f" strokeweight="3pt"/>
            </w:pict>
          </mc:Fallback>
        </mc:AlternateContent>
      </w:r>
      <w:r w:rsidR="00BB4CCB" w:rsidRPr="00B7638E">
        <w:rPr>
          <w:rFonts w:ascii="Libre Franklin" w:hAnsi="Libre Frankli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471989C" wp14:editId="24F88326">
            <wp:simplePos x="0" y="0"/>
            <wp:positionH relativeFrom="column">
              <wp:posOffset>85725</wp:posOffset>
            </wp:positionH>
            <wp:positionV relativeFrom="paragraph">
              <wp:posOffset>85725</wp:posOffset>
            </wp:positionV>
            <wp:extent cx="650082" cy="900113"/>
            <wp:effectExtent l="0" t="0" r="0" b="1905"/>
            <wp:wrapNone/>
            <wp:docPr id="4" name="Graphic 3">
              <a:extLst xmlns:a="http://schemas.openxmlformats.org/drawingml/2006/main">
                <a:ext uri="{FF2B5EF4-FFF2-40B4-BE49-F238E27FC236}">
                  <a16:creationId xmlns:a16="http://schemas.microsoft.com/office/drawing/2014/main" id="{E36A7CE8-3174-FC42-B8FA-77F0461CCB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3">
                      <a:extLst>
                        <a:ext uri="{FF2B5EF4-FFF2-40B4-BE49-F238E27FC236}">
                          <a16:creationId xmlns:a16="http://schemas.microsoft.com/office/drawing/2014/main" id="{E36A7CE8-3174-FC42-B8FA-77F0461CCB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16661" t="13172" r="66679" b="53873"/>
                    <a:stretch/>
                  </pic:blipFill>
                  <pic:spPr>
                    <a:xfrm>
                      <a:off x="0" y="0"/>
                      <a:ext cx="658243" cy="911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BFD562" w14:textId="73F75CCB" w:rsidR="00146F0E" w:rsidRPr="00B7638E" w:rsidRDefault="008239F8">
      <w:pPr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CC008D" wp14:editId="3D3E488A">
                <wp:simplePos x="0" y="0"/>
                <wp:positionH relativeFrom="column">
                  <wp:posOffset>656273</wp:posOffset>
                </wp:positionH>
                <wp:positionV relativeFrom="paragraph">
                  <wp:posOffset>27305</wp:posOffset>
                </wp:positionV>
                <wp:extent cx="5300345" cy="628650"/>
                <wp:effectExtent l="0" t="0" r="0" b="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345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725458" w14:textId="77777777" w:rsidR="000D0AF9" w:rsidRPr="00BB4CCB" w:rsidRDefault="000D0AF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ESL-</w:t>
                            </w:r>
                          </w:p>
                          <w:p w14:paraId="011A6A39" w14:textId="77777777" w:rsidR="000D0AF9" w:rsidRPr="00BB4CCB" w:rsidRDefault="000D0AF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OLOGY.</w:t>
                            </w:r>
                          </w:p>
                          <w:p w14:paraId="6D69B8CD" w14:textId="77777777" w:rsidR="000D0AF9" w:rsidRPr="00BB4CCB" w:rsidRDefault="000D0AF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COM</w:t>
                            </w:r>
                          </w:p>
                          <w:p w14:paraId="0BE3797D" w14:textId="77777777" w:rsidR="00BB4CCB" w:rsidRDefault="00BB4C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C008D" id="Text Box 123" o:spid="_x0000_s1027" type="#_x0000_t202" style="position:absolute;margin-left:51.7pt;margin-top:2.15pt;width:417.35pt;height:4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" filled="f" stroked="f" strokeweight=".5pt">
                <v:textbox>
                  <w:txbxContent>
                    <w:p w14:paraId="14725458" w14:textId="77777777" w:rsidR="000D0AF9" w:rsidRPr="00BB4CCB" w:rsidRDefault="000D0AF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ESL-</w:t>
                      </w:r>
                    </w:p>
                    <w:p w14:paraId="011A6A39" w14:textId="77777777" w:rsidR="000D0AF9" w:rsidRPr="00BB4CCB" w:rsidRDefault="000D0AF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OLOGY.</w:t>
                      </w:r>
                    </w:p>
                    <w:p w14:paraId="6D69B8CD" w14:textId="77777777" w:rsidR="000D0AF9" w:rsidRPr="00BB4CCB" w:rsidRDefault="000D0AF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COM</w:t>
                      </w:r>
                    </w:p>
                    <w:p w14:paraId="0BE3797D" w14:textId="77777777" w:rsidR="00BB4CCB" w:rsidRDefault="00BB4CCB"/>
                  </w:txbxContent>
                </v:textbox>
              </v:shape>
            </w:pict>
          </mc:Fallback>
        </mc:AlternateContent>
      </w:r>
    </w:p>
    <w:p w14:paraId="2569DB02" w14:textId="54CEBA8D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69039D5D" w14:textId="3799BB47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4AB8D71F" w14:textId="78D78310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30218E0A" w14:textId="7ECBE4A9" w:rsidR="00146F0E" w:rsidRPr="00B7638E" w:rsidRDefault="0032506A">
      <w:pPr>
        <w:rPr>
          <w:rFonts w:ascii="Libre Franklin" w:hAnsi="Libre Franklin"/>
          <w:sz w:val="28"/>
          <w:szCs w:val="28"/>
        </w:rPr>
      </w:pPr>
      <w:r w:rsidRPr="0032506A">
        <w:rPr>
          <w:rFonts w:ascii="Libre Franklin" w:hAnsi="Libre Franklin"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109C86F1" wp14:editId="7DBBCFD9">
            <wp:simplePos x="0" y="0"/>
            <wp:positionH relativeFrom="column">
              <wp:posOffset>466627</wp:posOffset>
            </wp:positionH>
            <wp:positionV relativeFrom="paragraph">
              <wp:posOffset>124323</wp:posOffset>
            </wp:positionV>
            <wp:extent cx="5891752" cy="4842026"/>
            <wp:effectExtent l="0" t="0" r="1270" b="0"/>
            <wp:wrapNone/>
            <wp:docPr id="1" name="Picture 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background patter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273" cy="4853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52DDF1" w14:textId="1B4954C6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01924E5" w14:textId="58463AFD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FA91D77" w14:textId="7BD4DEB2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05DC2185" w14:textId="26BDEC0B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8FEA323" w14:textId="1318FC65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0BC55BEC" w14:textId="04C8793C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D6416EC" w14:textId="25E624A3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73D01953" w14:textId="675CF899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1686AD5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DD73396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73E2E2E5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227707D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E134AA5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523709C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BA3F441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7BDE2472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4292A85" w14:textId="7900E70B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0A50E299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5C11B67C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E92A803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4B444352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4D77E87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A1DBD70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51F93499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063B349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BE1F253" w14:textId="77777777" w:rsidR="00B7638E" w:rsidRDefault="00B7638E">
      <w:pPr>
        <w:rPr>
          <w:rFonts w:ascii="Libre Franklin" w:hAnsi="Libre Franklin"/>
          <w:sz w:val="28"/>
          <w:szCs w:val="28"/>
        </w:rPr>
        <w:sectPr w:rsidR="00B7638E" w:rsidSect="00B7638E">
          <w:footerReference w:type="default" r:id="rId9"/>
          <w:type w:val="continuous"/>
          <w:pgSz w:w="11900" w:h="16840"/>
          <w:pgMar w:top="720" w:right="720" w:bottom="720" w:left="720" w:header="709" w:footer="709" w:gutter="0"/>
          <w:cols w:num="3" w:space="708"/>
          <w:docGrid w:linePitch="360"/>
        </w:sectPr>
      </w:pPr>
    </w:p>
    <w:p w14:paraId="561A4F30" w14:textId="50A56790" w:rsidR="00B7638E" w:rsidRPr="00B7638E" w:rsidRDefault="00B7638E">
      <w:pPr>
        <w:rPr>
          <w:rFonts w:ascii="Libre Franklin" w:hAnsi="Libre Franklin"/>
          <w:sz w:val="28"/>
          <w:szCs w:val="28"/>
        </w:rPr>
      </w:pPr>
    </w:p>
    <w:p w14:paraId="4A5CDA26" w14:textId="65ECE7DA" w:rsidR="00A1023F" w:rsidRDefault="00A1023F">
      <w:pPr>
        <w:rPr>
          <w:rFonts w:ascii="Libre Franklin" w:hAnsi="Libre Franklin"/>
          <w:sz w:val="28"/>
          <w:szCs w:val="28"/>
        </w:rPr>
      </w:pPr>
    </w:p>
    <w:p w14:paraId="6729CB5B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496B3CF2" w14:textId="287C95C5" w:rsidR="003C04A2" w:rsidRDefault="003C04A2">
      <w:pPr>
        <w:rPr>
          <w:rFonts w:ascii="Libre Franklin" w:hAnsi="Libre Franklin"/>
          <w:sz w:val="28"/>
          <w:szCs w:val="28"/>
        </w:rPr>
      </w:pPr>
    </w:p>
    <w:p w14:paraId="320DF66B" w14:textId="39D7671B" w:rsidR="003C04A2" w:rsidRDefault="003C04A2">
      <w:pPr>
        <w:rPr>
          <w:rFonts w:ascii="Libre Franklin" w:hAnsi="Libre Franklin"/>
          <w:sz w:val="28"/>
          <w:szCs w:val="28"/>
        </w:rPr>
      </w:pPr>
    </w:p>
    <w:p w14:paraId="5CB32CED" w14:textId="4302BCF3" w:rsidR="003C04A2" w:rsidRDefault="003C04A2">
      <w:pPr>
        <w:rPr>
          <w:rFonts w:ascii="Libre Franklin" w:hAnsi="Libre Franklin"/>
          <w:sz w:val="28"/>
          <w:szCs w:val="28"/>
        </w:rPr>
      </w:pPr>
    </w:p>
    <w:p w14:paraId="60CF79EE" w14:textId="5A38905A" w:rsidR="003C04A2" w:rsidRDefault="003C04A2">
      <w:pPr>
        <w:rPr>
          <w:rFonts w:ascii="Libre Franklin" w:hAnsi="Libre Franklin"/>
          <w:sz w:val="28"/>
          <w:szCs w:val="28"/>
        </w:rPr>
      </w:pPr>
    </w:p>
    <w:p w14:paraId="128586A4" w14:textId="141F4F10" w:rsidR="003C04A2" w:rsidRDefault="003C04A2">
      <w:pPr>
        <w:rPr>
          <w:rFonts w:ascii="Libre Franklin" w:hAnsi="Libre Franklin"/>
          <w:sz w:val="28"/>
          <w:szCs w:val="28"/>
        </w:rPr>
      </w:pPr>
    </w:p>
    <w:p w14:paraId="278AF9A0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199743DF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5B138632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1710113F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5E7252A2" w14:textId="6EA3705C" w:rsidR="003C04A2" w:rsidRDefault="003C04A2">
      <w:pPr>
        <w:rPr>
          <w:rFonts w:ascii="Libre Franklin" w:hAnsi="Libre Franklin"/>
          <w:sz w:val="28"/>
          <w:szCs w:val="28"/>
        </w:rPr>
      </w:pPr>
    </w:p>
    <w:p w14:paraId="62D90C42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3BB82009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21B1CDDE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3D3373E6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54CA4CF4" w14:textId="019AD8FF" w:rsidR="003C04A2" w:rsidRDefault="003C04A2" w:rsidP="006175C0">
      <w:pPr>
        <w:rPr>
          <w:rFonts w:ascii="Libre Franklin" w:hAnsi="Libre Franklin"/>
          <w:sz w:val="28"/>
          <w:szCs w:val="28"/>
        </w:rPr>
      </w:pPr>
    </w:p>
    <w:p w14:paraId="4F56EF5E" w14:textId="47F86732" w:rsidR="006175C0" w:rsidRDefault="0032506A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If you go on safari</w:t>
      </w:r>
      <w:r w:rsidR="00314B2B">
        <w:rPr>
          <w:rFonts w:ascii="Libre Franklin" w:hAnsi="Libre Franklin"/>
          <w:sz w:val="28"/>
          <w:szCs w:val="28"/>
        </w:rPr>
        <w:t>,</w:t>
      </w:r>
      <w:r>
        <w:rPr>
          <w:rFonts w:ascii="Libre Franklin" w:hAnsi="Libre Franklin"/>
          <w:sz w:val="28"/>
          <w:szCs w:val="28"/>
        </w:rPr>
        <w:t xml:space="preserve"> you will see that a hippo is taller than a leopard</w:t>
      </w:r>
      <w:r w:rsidR="00314B2B">
        <w:rPr>
          <w:rFonts w:ascii="Libre Franklin" w:hAnsi="Libre Franklin"/>
          <w:sz w:val="28"/>
          <w:szCs w:val="28"/>
        </w:rPr>
        <w:t>,</w:t>
      </w:r>
      <w:r>
        <w:rPr>
          <w:rFonts w:ascii="Libre Franklin" w:hAnsi="Libre Franklin"/>
          <w:sz w:val="28"/>
          <w:szCs w:val="28"/>
        </w:rPr>
        <w:t xml:space="preserve"> but a giraffe is the tallest. A hippo is more dangerous than a zebra</w:t>
      </w:r>
      <w:r w:rsidR="00314B2B">
        <w:rPr>
          <w:rFonts w:ascii="Libre Franklin" w:hAnsi="Libre Franklin"/>
          <w:sz w:val="28"/>
          <w:szCs w:val="28"/>
        </w:rPr>
        <w:t>,</w:t>
      </w:r>
      <w:r>
        <w:rPr>
          <w:rFonts w:ascii="Libre Franklin" w:hAnsi="Libre Franklin"/>
          <w:sz w:val="28"/>
          <w:szCs w:val="28"/>
        </w:rPr>
        <w:t xml:space="preserve"> but a crocodile is the most dangerous. A hippo is faster than a crocodile, but a cheetah is the fastest animal. You are slower than a lion so if you see one you must remember to never get out of the car.</w:t>
      </w:r>
    </w:p>
    <w:p w14:paraId="68AF0D42" w14:textId="2E1270F1" w:rsidR="006175C0" w:rsidRDefault="006175C0" w:rsidP="006175C0">
      <w:pPr>
        <w:rPr>
          <w:rFonts w:ascii="Libre Franklin" w:hAnsi="Libre Franklin"/>
          <w:sz w:val="28"/>
          <w:szCs w:val="28"/>
        </w:rPr>
      </w:pPr>
    </w:p>
    <w:p w14:paraId="62574420" w14:textId="047E54DA" w:rsidR="006175C0" w:rsidRPr="006175C0" w:rsidRDefault="006175C0" w:rsidP="006175C0">
      <w:pPr>
        <w:rPr>
          <w:rFonts w:ascii="Libre Franklin" w:hAnsi="Libre Franklin"/>
          <w:b/>
          <w:bCs/>
          <w:sz w:val="28"/>
          <w:szCs w:val="28"/>
        </w:rPr>
      </w:pPr>
      <w:r w:rsidRPr="006175C0">
        <w:rPr>
          <w:rFonts w:ascii="Libre Franklin" w:hAnsi="Libre Franklin"/>
          <w:b/>
          <w:bCs/>
          <w:sz w:val="28"/>
          <w:szCs w:val="28"/>
        </w:rPr>
        <w:t>True or false</w:t>
      </w:r>
      <w:r>
        <w:rPr>
          <w:rFonts w:ascii="Libre Franklin" w:hAnsi="Libre Franklin"/>
          <w:b/>
          <w:bCs/>
          <w:sz w:val="28"/>
          <w:szCs w:val="28"/>
        </w:rPr>
        <w:t>?</w:t>
      </w:r>
    </w:p>
    <w:p w14:paraId="48DD7AE2" w14:textId="56FC7266" w:rsidR="006175C0" w:rsidRP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1. </w:t>
      </w:r>
      <w:r w:rsidR="00314B2B">
        <w:rPr>
          <w:rFonts w:ascii="Libre Franklin" w:hAnsi="Libre Franklin"/>
          <w:sz w:val="28"/>
          <w:szCs w:val="28"/>
        </w:rPr>
        <w:t>A leopard is taller than a hippo.</w:t>
      </w:r>
      <w:r w:rsidR="00314B2B">
        <w:rPr>
          <w:rFonts w:ascii="Libre Franklin" w:hAnsi="Libre Franklin"/>
          <w:sz w:val="28"/>
          <w:szCs w:val="28"/>
        </w:rPr>
        <w:tab/>
      </w:r>
      <w:r w:rsidR="00314B2B"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  <w:t>T/F</w:t>
      </w:r>
    </w:p>
    <w:p w14:paraId="73C00238" w14:textId="6D19098C" w:rsidR="006175C0" w:rsidRP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2. </w:t>
      </w:r>
      <w:r w:rsidR="00314B2B">
        <w:rPr>
          <w:rFonts w:ascii="Libre Franklin" w:hAnsi="Libre Franklin"/>
          <w:sz w:val="28"/>
          <w:szCs w:val="28"/>
        </w:rPr>
        <w:t>The hippo is the most dangerous.</w:t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  <w:t>T/F</w:t>
      </w:r>
    </w:p>
    <w:p w14:paraId="2822218C" w14:textId="16B66FAE" w:rsidR="006175C0" w:rsidRP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3. </w:t>
      </w:r>
      <w:r w:rsidR="00314B2B">
        <w:rPr>
          <w:rFonts w:ascii="Libre Franklin" w:hAnsi="Libre Franklin"/>
          <w:sz w:val="28"/>
          <w:szCs w:val="28"/>
        </w:rPr>
        <w:t>A hippo is faster than a crocodile.</w:t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  <w:t>T/F</w:t>
      </w:r>
    </w:p>
    <w:p w14:paraId="406DAD6F" w14:textId="7E26DBFB" w:rsidR="006175C0" w:rsidRP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4. </w:t>
      </w:r>
      <w:r w:rsidR="00314B2B">
        <w:rPr>
          <w:rFonts w:ascii="Libre Franklin" w:hAnsi="Libre Franklin"/>
          <w:sz w:val="28"/>
          <w:szCs w:val="28"/>
        </w:rPr>
        <w:t xml:space="preserve">A cheetah is the fastest animal. </w:t>
      </w:r>
      <w:r w:rsidR="00314B2B">
        <w:rPr>
          <w:rFonts w:ascii="Libre Franklin" w:hAnsi="Libre Franklin"/>
          <w:sz w:val="28"/>
          <w:szCs w:val="28"/>
        </w:rPr>
        <w:tab/>
      </w:r>
      <w:r w:rsidR="00314B2B"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  <w:t>T/F</w:t>
      </w:r>
    </w:p>
    <w:p w14:paraId="4AA3504B" w14:textId="40B5EBA8" w:rsidR="006175C0" w:rsidRP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5. </w:t>
      </w:r>
      <w:r w:rsidR="00314B2B">
        <w:rPr>
          <w:rFonts w:ascii="Libre Franklin" w:hAnsi="Libre Franklin"/>
          <w:sz w:val="28"/>
          <w:szCs w:val="28"/>
        </w:rPr>
        <w:t>You are slower than a lion.</w:t>
      </w:r>
      <w:r w:rsidR="00314B2B">
        <w:rPr>
          <w:rFonts w:ascii="Libre Franklin" w:hAnsi="Libre Franklin"/>
          <w:sz w:val="28"/>
          <w:szCs w:val="28"/>
        </w:rPr>
        <w:tab/>
      </w:r>
      <w:r w:rsidR="00314B2B"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  <w:t>T/F</w:t>
      </w:r>
    </w:p>
    <w:p w14:paraId="2423AF1A" w14:textId="0367C516" w:rsidR="003C04A2" w:rsidRDefault="006175C0" w:rsidP="006175C0">
      <w:pPr>
        <w:rPr>
          <w:rFonts w:ascii="Libre Franklin" w:hAnsi="Libre Franklin"/>
          <w:sz w:val="28"/>
          <w:szCs w:val="28"/>
        </w:rPr>
        <w:sectPr w:rsidR="003C04A2" w:rsidSect="006175C0">
          <w:footerReference w:type="default" r:id="rId10"/>
          <w:type w:val="continuous"/>
          <w:pgSz w:w="11900" w:h="16840"/>
          <w:pgMar w:top="1440" w:right="1440" w:bottom="1440" w:left="1440" w:header="709" w:footer="709" w:gutter="0"/>
          <w:cols w:space="708"/>
          <w:docGrid w:linePitch="360"/>
        </w:sectPr>
      </w:pPr>
      <w:r>
        <w:rPr>
          <w:rFonts w:ascii="Libre Franklin" w:hAnsi="Libre Franklin"/>
          <w:sz w:val="28"/>
          <w:szCs w:val="28"/>
        </w:rPr>
        <w:t xml:space="preserve">6. </w:t>
      </w:r>
      <w:r w:rsidR="00314B2B">
        <w:rPr>
          <w:rFonts w:ascii="Libre Franklin" w:hAnsi="Libre Franklin"/>
          <w:sz w:val="28"/>
          <w:szCs w:val="28"/>
        </w:rPr>
        <w:t>You can get out of the car to see the animals.</w:t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 w:rsidR="00111F7B">
        <w:rPr>
          <w:rFonts w:ascii="Libre Franklin" w:hAnsi="Libre Franklin"/>
          <w:sz w:val="28"/>
          <w:szCs w:val="28"/>
        </w:rPr>
        <w:tab/>
        <w:t>T/F</w:t>
      </w:r>
    </w:p>
    <w:p w14:paraId="46F69232" w14:textId="31D8E1B8" w:rsidR="006175C0" w:rsidRDefault="006175C0" w:rsidP="003C04A2">
      <w:pPr>
        <w:rPr>
          <w:rFonts w:ascii="Libre Franklin" w:hAnsi="Libre Franklin"/>
          <w:sz w:val="28"/>
          <w:szCs w:val="28"/>
        </w:rPr>
        <w:sectPr w:rsidR="006175C0" w:rsidSect="00B7638E">
          <w:type w:val="continuous"/>
          <w:pgSz w:w="11900" w:h="16840"/>
          <w:pgMar w:top="720" w:right="720" w:bottom="720" w:left="720" w:header="709" w:footer="709" w:gutter="0"/>
          <w:cols w:num="3" w:space="708"/>
          <w:docGrid w:linePitch="360"/>
        </w:sectPr>
      </w:pPr>
    </w:p>
    <w:p w14:paraId="3F549FDE" w14:textId="7911F376" w:rsidR="009930B9" w:rsidRDefault="006175C0">
      <w:pPr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BED495" wp14:editId="0C908C35">
                <wp:simplePos x="0" y="0"/>
                <wp:positionH relativeFrom="column">
                  <wp:posOffset>-1009015</wp:posOffset>
                </wp:positionH>
                <wp:positionV relativeFrom="paragraph">
                  <wp:posOffset>-521287</wp:posOffset>
                </wp:positionV>
                <wp:extent cx="7776673" cy="1051133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6673" cy="10511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C43323" w14:textId="77777777" w:rsidR="006175C0" w:rsidRPr="001C4115" w:rsidRDefault="006175C0" w:rsidP="006175C0">
                            <w:pPr>
                              <w:jc w:val="center"/>
                              <w:rPr>
                                <w:rFonts w:ascii="Libre Franklin" w:hAnsi="Libre Franklin"/>
                                <w:sz w:val="16"/>
                                <w:szCs w:val="16"/>
                              </w:rPr>
                            </w:pPr>
                          </w:p>
                          <w:p w14:paraId="5CEA7465" w14:textId="6BB2A8E9" w:rsidR="006175C0" w:rsidRDefault="00314B2B" w:rsidP="006175C0">
                            <w:pPr>
                              <w:spacing w:line="480" w:lineRule="auto"/>
                              <w:jc w:val="center"/>
                              <w:rPr>
                                <w:rFonts w:ascii="Libre Franklin" w:hAnsi="Libre Frankli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ibre Franklin" w:hAnsi="Libre Franklin"/>
                                <w:sz w:val="32"/>
                                <w:szCs w:val="32"/>
                              </w:rPr>
                              <w:t>COMPARATIVES/SUPERLATIVES</w:t>
                            </w:r>
                          </w:p>
                          <w:p w14:paraId="298026C0" w14:textId="77777777" w:rsidR="006175C0" w:rsidRPr="006175C0" w:rsidRDefault="006175C0" w:rsidP="006175C0">
                            <w:pPr>
                              <w:spacing w:line="480" w:lineRule="auto"/>
                              <w:jc w:val="center"/>
                              <w:rPr>
                                <w:rFonts w:ascii="Libre Franklin" w:hAnsi="Libre Frankli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ibre Franklin SemiBold" w:hAnsi="Libre Franklin SemiBold"/>
                                <w:b/>
                                <w:bCs/>
                                <w:sz w:val="28"/>
                                <w:szCs w:val="28"/>
                              </w:rPr>
                              <w:t>Text Maze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ED495" id="Text Box 2" o:spid="_x0000_s1028" type="#_x0000_t202" style="position:absolute;margin-left:-79.45pt;margin-top:-41.05pt;width:612.35pt;height:82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" filled="f" stroked="f" strokeweight=".5pt">
                <v:textbox>
                  <w:txbxContent>
                    <w:p w14:paraId="17C43323" w14:textId="77777777" w:rsidR="006175C0" w:rsidRPr="001C4115" w:rsidRDefault="006175C0" w:rsidP="006175C0">
                      <w:pPr>
                        <w:jc w:val="center"/>
                        <w:rPr>
                          <w:rFonts w:ascii="Libre Franklin" w:hAnsi="Libre Franklin"/>
                          <w:sz w:val="16"/>
                          <w:szCs w:val="16"/>
                        </w:rPr>
                      </w:pPr>
                    </w:p>
                    <w:p w14:paraId="5CEA7465" w14:textId="6BB2A8E9" w:rsidR="006175C0" w:rsidRDefault="00314B2B" w:rsidP="006175C0">
                      <w:pPr>
                        <w:spacing w:line="480" w:lineRule="auto"/>
                        <w:jc w:val="center"/>
                        <w:rPr>
                          <w:rFonts w:ascii="Libre Franklin" w:hAnsi="Libre Franklin"/>
                          <w:sz w:val="32"/>
                          <w:szCs w:val="32"/>
                        </w:rPr>
                      </w:pPr>
                      <w:r>
                        <w:rPr>
                          <w:rFonts w:ascii="Libre Franklin" w:hAnsi="Libre Franklin"/>
                          <w:sz w:val="32"/>
                          <w:szCs w:val="32"/>
                        </w:rPr>
                        <w:t>COMPARATIVES/SUPERLATIVES</w:t>
                      </w:r>
                    </w:p>
                    <w:p w14:paraId="298026C0" w14:textId="77777777" w:rsidR="006175C0" w:rsidRPr="006175C0" w:rsidRDefault="006175C0" w:rsidP="006175C0">
                      <w:pPr>
                        <w:spacing w:line="480" w:lineRule="auto"/>
                        <w:jc w:val="center"/>
                        <w:rPr>
                          <w:rFonts w:ascii="Libre Franklin" w:hAnsi="Libre Franklin"/>
                          <w:sz w:val="32"/>
                          <w:szCs w:val="32"/>
                        </w:rPr>
                      </w:pPr>
                      <w:r>
                        <w:rPr>
                          <w:rFonts w:ascii="Libre Franklin SemiBold" w:hAnsi="Libre Franklin SemiBold"/>
                          <w:b/>
                          <w:bCs/>
                          <w:sz w:val="28"/>
                          <w:szCs w:val="28"/>
                        </w:rPr>
                        <w:t>Text Maze</w:t>
                      </w:r>
                    </w:p>
                  </w:txbxContent>
                </v:textbox>
              </v:shape>
            </w:pict>
          </mc:Fallback>
        </mc:AlternateContent>
      </w:r>
      <w:r w:rsidRPr="009930B9">
        <w:rPr>
          <w:rFonts w:ascii="Libre Franklin" w:hAnsi="Libre Frankli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49DA6659" wp14:editId="39476A56">
            <wp:simplePos x="0" y="0"/>
            <wp:positionH relativeFrom="column">
              <wp:posOffset>-231140</wp:posOffset>
            </wp:positionH>
            <wp:positionV relativeFrom="paragraph">
              <wp:posOffset>-445770</wp:posOffset>
            </wp:positionV>
            <wp:extent cx="649605" cy="899795"/>
            <wp:effectExtent l="0" t="0" r="0" b="1905"/>
            <wp:wrapNone/>
            <wp:docPr id="10" name="Graphic 3">
              <a:extLst xmlns:a="http://schemas.openxmlformats.org/drawingml/2006/main">
                <a:ext uri="{FF2B5EF4-FFF2-40B4-BE49-F238E27FC236}">
                  <a16:creationId xmlns:a16="http://schemas.microsoft.com/office/drawing/2014/main" id="{E36A7CE8-3174-FC42-B8FA-77F0461CCB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3">
                      <a:extLst>
                        <a:ext uri="{FF2B5EF4-FFF2-40B4-BE49-F238E27FC236}">
                          <a16:creationId xmlns:a16="http://schemas.microsoft.com/office/drawing/2014/main" id="{E36A7CE8-3174-FC42-B8FA-77F0461CCB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16661" t="13172" r="66679" b="53873"/>
                    <a:stretch/>
                  </pic:blipFill>
                  <pic:spPr>
                    <a:xfrm>
                      <a:off x="0" y="0"/>
                      <a:ext cx="64960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0B9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5EF7C3" wp14:editId="3FEB19BE">
                <wp:simplePos x="0" y="0"/>
                <wp:positionH relativeFrom="column">
                  <wp:posOffset>348040</wp:posOffset>
                </wp:positionH>
                <wp:positionV relativeFrom="paragraph">
                  <wp:posOffset>-288403</wp:posOffset>
                </wp:positionV>
                <wp:extent cx="5300345" cy="6286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345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0D2A3F" w14:textId="77777777" w:rsidR="009930B9" w:rsidRPr="00BB4CCB" w:rsidRDefault="009930B9" w:rsidP="009930B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ESL-</w:t>
                            </w:r>
                          </w:p>
                          <w:p w14:paraId="1A1A8C81" w14:textId="77777777" w:rsidR="009930B9" w:rsidRPr="00BB4CCB" w:rsidRDefault="009930B9" w:rsidP="009930B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OLOGY.</w:t>
                            </w:r>
                          </w:p>
                          <w:p w14:paraId="078CEDA2" w14:textId="77777777" w:rsidR="009930B9" w:rsidRPr="00BB4CCB" w:rsidRDefault="009930B9" w:rsidP="009930B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COM</w:t>
                            </w:r>
                          </w:p>
                          <w:p w14:paraId="44851F3E" w14:textId="77777777" w:rsidR="009930B9" w:rsidRDefault="009930B9" w:rsidP="009930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EF7C3" id="Text Box 8" o:spid="_x0000_s1029" type="#_x0000_t202" style="position:absolute;margin-left:27.4pt;margin-top:-22.7pt;width:417.35pt;height:4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" filled="f" stroked="f" strokeweight=".5pt">
                <v:textbox>
                  <w:txbxContent>
                    <w:p w14:paraId="3E0D2A3F" w14:textId="77777777" w:rsidR="009930B9" w:rsidRPr="00BB4CCB" w:rsidRDefault="009930B9" w:rsidP="009930B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ESL-</w:t>
                      </w:r>
                    </w:p>
                    <w:p w14:paraId="1A1A8C81" w14:textId="77777777" w:rsidR="009930B9" w:rsidRPr="00BB4CCB" w:rsidRDefault="009930B9" w:rsidP="009930B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OLOGY.</w:t>
                      </w:r>
                    </w:p>
                    <w:p w14:paraId="078CEDA2" w14:textId="77777777" w:rsidR="009930B9" w:rsidRPr="00BB4CCB" w:rsidRDefault="009930B9" w:rsidP="009930B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COM</w:t>
                      </w:r>
                    </w:p>
                    <w:p w14:paraId="44851F3E" w14:textId="77777777" w:rsidR="009930B9" w:rsidRDefault="009930B9" w:rsidP="009930B9"/>
                  </w:txbxContent>
                </v:textbox>
              </v:shape>
            </w:pict>
          </mc:Fallback>
        </mc:AlternateContent>
      </w:r>
    </w:p>
    <w:p w14:paraId="2608D704" w14:textId="310BE76E" w:rsidR="009930B9" w:rsidRDefault="009930B9">
      <w:pPr>
        <w:rPr>
          <w:rFonts w:ascii="Libre Franklin" w:hAnsi="Libre Franklin"/>
          <w:sz w:val="28"/>
          <w:szCs w:val="28"/>
        </w:rPr>
      </w:pPr>
    </w:p>
    <w:p w14:paraId="2DAFDAE8" w14:textId="4E6DC4E1" w:rsidR="009930B9" w:rsidRDefault="009930B9">
      <w:pPr>
        <w:rPr>
          <w:rFonts w:ascii="Libre Franklin" w:hAnsi="Libre Franklin"/>
          <w:sz w:val="28"/>
          <w:szCs w:val="28"/>
        </w:rPr>
      </w:pPr>
    </w:p>
    <w:p w14:paraId="060331BE" w14:textId="4397F41B" w:rsidR="009930B9" w:rsidRDefault="009930B9">
      <w:pPr>
        <w:rPr>
          <w:rFonts w:ascii="Libre Franklin" w:hAnsi="Libre Franklin"/>
          <w:sz w:val="28"/>
          <w:szCs w:val="28"/>
        </w:rPr>
      </w:pPr>
    </w:p>
    <w:p w14:paraId="59E198D8" w14:textId="3EB16CDD" w:rsidR="009930B9" w:rsidRDefault="009930B9">
      <w:pPr>
        <w:rPr>
          <w:rFonts w:ascii="Libre Franklin" w:hAnsi="Libre Franklin"/>
          <w:sz w:val="28"/>
          <w:szCs w:val="28"/>
        </w:rPr>
      </w:pPr>
    </w:p>
    <w:p w14:paraId="37AA1E52" w14:textId="1AB345B3" w:rsidR="009930B9" w:rsidRDefault="009930B9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  <w:r w:rsidRPr="009930B9">
        <w:rPr>
          <w:rFonts w:ascii="Libre Franklin SemiBold" w:hAnsi="Libre Franklin SemiBold"/>
          <w:b/>
          <w:bCs/>
          <w:sz w:val="36"/>
          <w:szCs w:val="36"/>
        </w:rPr>
        <w:t>SOLUTION</w:t>
      </w:r>
    </w:p>
    <w:p w14:paraId="6A859780" w14:textId="2212018A" w:rsidR="009930B9" w:rsidRDefault="009930B9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</w:p>
    <w:p w14:paraId="27D1BE29" w14:textId="79DBD9CE" w:rsidR="009930B9" w:rsidRDefault="0032506A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  <w:r w:rsidRPr="0032506A">
        <w:rPr>
          <w:rFonts w:ascii="Libre Franklin SemiBold" w:hAnsi="Libre Franklin SemiBold"/>
          <w:b/>
          <w:bCs/>
          <w:sz w:val="36"/>
          <w:szCs w:val="36"/>
        </w:rPr>
        <w:drawing>
          <wp:inline distT="0" distB="0" distL="0" distR="0" wp14:anchorId="023FADF9" wp14:editId="7F2D44AC">
            <wp:extent cx="5727700" cy="4706620"/>
            <wp:effectExtent l="0" t="0" r="0" b="5080"/>
            <wp:docPr id="3" name="Picture 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ckground patter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C91E" w14:textId="28ED01BC" w:rsidR="006175C0" w:rsidRDefault="006175C0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</w:p>
    <w:p w14:paraId="2E0CC4EB" w14:textId="77777777" w:rsidR="006175C0" w:rsidRDefault="006175C0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</w:p>
    <w:p w14:paraId="1C4F4A95" w14:textId="7E5D3A9B" w:rsid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1. F</w:t>
      </w:r>
    </w:p>
    <w:p w14:paraId="599E4A43" w14:textId="6E7DEF9B" w:rsid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2. </w:t>
      </w:r>
      <w:r w:rsidR="00F63CC2">
        <w:rPr>
          <w:rFonts w:ascii="Libre Franklin" w:hAnsi="Libre Franklin"/>
          <w:sz w:val="28"/>
          <w:szCs w:val="28"/>
        </w:rPr>
        <w:t>F</w:t>
      </w:r>
    </w:p>
    <w:p w14:paraId="0A79BAC7" w14:textId="63672A44" w:rsid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3. </w:t>
      </w:r>
      <w:r w:rsidR="00F63CC2">
        <w:rPr>
          <w:rFonts w:ascii="Libre Franklin" w:hAnsi="Libre Franklin"/>
          <w:sz w:val="28"/>
          <w:szCs w:val="28"/>
        </w:rPr>
        <w:t>T</w:t>
      </w:r>
    </w:p>
    <w:p w14:paraId="6970EF1C" w14:textId="6C992429" w:rsid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4. </w:t>
      </w:r>
      <w:r w:rsidR="00F63CC2">
        <w:rPr>
          <w:rFonts w:ascii="Libre Franklin" w:hAnsi="Libre Franklin"/>
          <w:sz w:val="28"/>
          <w:szCs w:val="28"/>
        </w:rPr>
        <w:t>T</w:t>
      </w:r>
    </w:p>
    <w:p w14:paraId="30ADBFD9" w14:textId="78B6016E" w:rsid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5. </w:t>
      </w:r>
      <w:r w:rsidR="00F63CC2">
        <w:rPr>
          <w:rFonts w:ascii="Libre Franklin" w:hAnsi="Libre Franklin"/>
          <w:sz w:val="28"/>
          <w:szCs w:val="28"/>
        </w:rPr>
        <w:t>F</w:t>
      </w:r>
    </w:p>
    <w:p w14:paraId="33F0955D" w14:textId="370EF1E0" w:rsidR="006175C0" w:rsidRP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6. </w:t>
      </w:r>
      <w:r w:rsidR="00F63CC2">
        <w:rPr>
          <w:rFonts w:ascii="Libre Franklin" w:hAnsi="Libre Franklin"/>
          <w:sz w:val="28"/>
          <w:szCs w:val="28"/>
        </w:rPr>
        <w:t>T</w:t>
      </w:r>
    </w:p>
    <w:sectPr w:rsidR="006175C0" w:rsidRPr="006175C0" w:rsidSect="006175C0">
      <w:type w:val="continuous"/>
      <w:pgSz w:w="11900" w:h="16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3525D2" w14:textId="77777777" w:rsidR="00431A87" w:rsidRDefault="00431A87" w:rsidP="001C4115">
      <w:r>
        <w:separator/>
      </w:r>
    </w:p>
  </w:endnote>
  <w:endnote w:type="continuationSeparator" w:id="0">
    <w:p w14:paraId="2C712586" w14:textId="77777777" w:rsidR="00431A87" w:rsidRDefault="00431A87" w:rsidP="001C41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re Franklin">
    <w:panose1 w:val="020B0604020202020204"/>
    <w:charset w:val="4D"/>
    <w:family w:val="auto"/>
    <w:pitch w:val="variable"/>
    <w:sig w:usb0="A00000FF" w:usb1="4000205B" w:usb2="00000000" w:usb3="00000000" w:csb0="00000193" w:csb1="00000000"/>
  </w:font>
  <w:font w:name="Libre Franklin SemiBold">
    <w:panose1 w:val="020B0604020202020204"/>
    <w:charset w:val="4D"/>
    <w:family w:val="auto"/>
    <w:pitch w:val="variable"/>
    <w:sig w:usb0="A00000FF" w:usb1="4000205B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77FD0" w14:textId="77777777" w:rsidR="00314B2B" w:rsidRDefault="00314B2B" w:rsidP="00314B2B">
    <w:pPr>
      <w:pStyle w:val="Footer"/>
      <w:jc w:val="center"/>
      <w:rPr>
        <w:sz w:val="18"/>
        <w:szCs w:val="18"/>
      </w:rPr>
    </w:pPr>
  </w:p>
  <w:p w14:paraId="3C199112" w14:textId="3BDF302A" w:rsidR="00314B2B" w:rsidRDefault="00314B2B" w:rsidP="00314B2B">
    <w:pPr>
      <w:pStyle w:val="Footer"/>
      <w:jc w:val="center"/>
      <w:rPr>
        <w:sz w:val="18"/>
        <w:szCs w:val="18"/>
      </w:rPr>
    </w:pPr>
    <w:r>
      <w:rPr>
        <w:sz w:val="18"/>
        <w:szCs w:val="18"/>
      </w:rPr>
      <w:t>Photocopiable. ©2021 by Esl-ology.com. Owl</w:t>
    </w:r>
    <w:r w:rsidRPr="001C4115">
      <w:rPr>
        <w:sz w:val="18"/>
        <w:szCs w:val="18"/>
      </w:rPr>
      <w:t xml:space="preserve"> Icon by </w:t>
    </w:r>
    <w:r>
      <w:rPr>
        <w:sz w:val="18"/>
        <w:szCs w:val="18"/>
      </w:rPr>
      <w:t>v</w:t>
    </w:r>
    <w:r w:rsidRPr="001C4115">
      <w:rPr>
        <w:sz w:val="18"/>
        <w:szCs w:val="18"/>
      </w:rPr>
      <w:t>ecteezy</w:t>
    </w:r>
    <w:r>
      <w:rPr>
        <w:sz w:val="18"/>
        <w:szCs w:val="18"/>
      </w:rPr>
      <w:t>.com.</w:t>
    </w:r>
  </w:p>
  <w:p w14:paraId="27D54638" w14:textId="2570CE2B" w:rsidR="007B20E9" w:rsidRPr="00A14A1A" w:rsidRDefault="007B20E9" w:rsidP="00A14A1A">
    <w:pPr>
      <w:pStyle w:val="Footer"/>
      <w:jc w:val="center"/>
      <w:rPr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91D65" w14:textId="77777777" w:rsidR="00314B2B" w:rsidRDefault="00314B2B" w:rsidP="00314B2B">
    <w:pPr>
      <w:pStyle w:val="Footer"/>
      <w:jc w:val="center"/>
      <w:rPr>
        <w:sz w:val="18"/>
        <w:szCs w:val="18"/>
      </w:rPr>
    </w:pPr>
    <w:r>
      <w:rPr>
        <w:sz w:val="18"/>
        <w:szCs w:val="18"/>
      </w:rPr>
      <w:t>Photocopiable. ©2021 by Esl-ology.com. Owl</w:t>
    </w:r>
    <w:r w:rsidRPr="001C4115">
      <w:rPr>
        <w:sz w:val="18"/>
        <w:szCs w:val="18"/>
      </w:rPr>
      <w:t xml:space="preserve"> Icon by </w:t>
    </w:r>
    <w:r>
      <w:rPr>
        <w:sz w:val="18"/>
        <w:szCs w:val="18"/>
      </w:rPr>
      <w:t>v</w:t>
    </w:r>
    <w:r w:rsidRPr="001C4115">
      <w:rPr>
        <w:sz w:val="18"/>
        <w:szCs w:val="18"/>
      </w:rPr>
      <w:t>ecteezy</w:t>
    </w:r>
    <w:r>
      <w:rPr>
        <w:sz w:val="18"/>
        <w:szCs w:val="18"/>
      </w:rPr>
      <w:t>.com.</w:t>
    </w:r>
  </w:p>
  <w:p w14:paraId="67EC473B" w14:textId="4E02C269" w:rsidR="003C04A2" w:rsidRPr="00314B2B" w:rsidRDefault="003C04A2" w:rsidP="00314B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292021" w14:textId="77777777" w:rsidR="00431A87" w:rsidRDefault="00431A87" w:rsidP="001C4115">
      <w:r>
        <w:separator/>
      </w:r>
    </w:p>
  </w:footnote>
  <w:footnote w:type="continuationSeparator" w:id="0">
    <w:p w14:paraId="0C108341" w14:textId="77777777" w:rsidR="00431A87" w:rsidRDefault="00431A87" w:rsidP="001C41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4A2"/>
    <w:rsid w:val="000572C5"/>
    <w:rsid w:val="000D0AF9"/>
    <w:rsid w:val="00111F7B"/>
    <w:rsid w:val="00124156"/>
    <w:rsid w:val="0013691A"/>
    <w:rsid w:val="00146F0E"/>
    <w:rsid w:val="00181045"/>
    <w:rsid w:val="00186BB2"/>
    <w:rsid w:val="001C4115"/>
    <w:rsid w:val="001D4C75"/>
    <w:rsid w:val="00264CF3"/>
    <w:rsid w:val="0027631B"/>
    <w:rsid w:val="00293D7F"/>
    <w:rsid w:val="002A55FF"/>
    <w:rsid w:val="002E4A36"/>
    <w:rsid w:val="003046F1"/>
    <w:rsid w:val="00314B2B"/>
    <w:rsid w:val="0032506A"/>
    <w:rsid w:val="003301DD"/>
    <w:rsid w:val="0039306C"/>
    <w:rsid w:val="003C04A2"/>
    <w:rsid w:val="003C0B4C"/>
    <w:rsid w:val="003E498C"/>
    <w:rsid w:val="00431A87"/>
    <w:rsid w:val="004633D2"/>
    <w:rsid w:val="004947DF"/>
    <w:rsid w:val="004A2168"/>
    <w:rsid w:val="005941CF"/>
    <w:rsid w:val="005A17D7"/>
    <w:rsid w:val="006175C0"/>
    <w:rsid w:val="00656E41"/>
    <w:rsid w:val="00776F96"/>
    <w:rsid w:val="007B20E9"/>
    <w:rsid w:val="00800F25"/>
    <w:rsid w:val="008239F8"/>
    <w:rsid w:val="00850F62"/>
    <w:rsid w:val="008C239E"/>
    <w:rsid w:val="00977917"/>
    <w:rsid w:val="009930B9"/>
    <w:rsid w:val="009C5ED0"/>
    <w:rsid w:val="009D421B"/>
    <w:rsid w:val="00A1023F"/>
    <w:rsid w:val="00A14A1A"/>
    <w:rsid w:val="00A85D7B"/>
    <w:rsid w:val="00AB0C26"/>
    <w:rsid w:val="00AD68A2"/>
    <w:rsid w:val="00B43303"/>
    <w:rsid w:val="00B7638E"/>
    <w:rsid w:val="00BB4CCB"/>
    <w:rsid w:val="00C624B5"/>
    <w:rsid w:val="00D05A92"/>
    <w:rsid w:val="00D343B7"/>
    <w:rsid w:val="00D83A55"/>
    <w:rsid w:val="00D87827"/>
    <w:rsid w:val="00E8392A"/>
    <w:rsid w:val="00ED2F23"/>
    <w:rsid w:val="00ED6720"/>
    <w:rsid w:val="00F63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D0D8F"/>
  <w14:defaultImageDpi w14:val="32767"/>
  <w15:chartTrackingRefBased/>
  <w15:docId w15:val="{178F7E6C-16AB-6449-977A-0607383CC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411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4115"/>
  </w:style>
  <w:style w:type="paragraph" w:styleId="Footer">
    <w:name w:val="footer"/>
    <w:basedOn w:val="Normal"/>
    <w:link w:val="FooterChar"/>
    <w:uiPriority w:val="99"/>
    <w:unhideWhenUsed/>
    <w:rsid w:val="001C41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4115"/>
  </w:style>
  <w:style w:type="character" w:styleId="Hyperlink">
    <w:name w:val="Hyperlink"/>
    <w:basedOn w:val="DefaultParagraphFont"/>
    <w:uiPriority w:val="99"/>
    <w:unhideWhenUsed/>
    <w:rsid w:val="007B20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7B20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20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0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sv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tiff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ug/Library/Mobile%20Documents/com~apple~CloudDocs/Dug%20Work/Esl-Ology/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Document.dotx</Template>
  <TotalTime>0</TotalTime>
  <Pages>2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Dugald Steer</dc:creator>
  <cp:keywords/>
  <dc:description/>
  <cp:lastModifiedBy>Dugald Steer</cp:lastModifiedBy>
  <cp:revision>3</cp:revision>
  <cp:lastPrinted>2021-11-03T07:43:00Z</cp:lastPrinted>
  <dcterms:created xsi:type="dcterms:W3CDTF">2021-11-03T07:44:00Z</dcterms:created>
  <dcterms:modified xsi:type="dcterms:W3CDTF">2021-11-03T08:19:00Z</dcterms:modified>
</cp:coreProperties>
</file>