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08C58" w14:textId="77777777" w:rsidR="00146F0E" w:rsidRPr="00B7638E" w:rsidRDefault="003C0B4C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5395A2" wp14:editId="2DA06B6E">
                <wp:simplePos x="0" y="0"/>
                <wp:positionH relativeFrom="column">
                  <wp:posOffset>2983547</wp:posOffset>
                </wp:positionH>
                <wp:positionV relativeFrom="paragraph">
                  <wp:posOffset>71120</wp:posOffset>
                </wp:positionV>
                <wp:extent cx="2907665" cy="75692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75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0419B6" w14:textId="77777777" w:rsidR="001C4115" w:rsidRPr="001C4115" w:rsidRDefault="001C4115" w:rsidP="001C4115">
                            <w:pPr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3D5B448B" w14:textId="77777777" w:rsidR="009D421B" w:rsidRPr="00BB4CCB" w:rsidRDefault="009D421B" w:rsidP="001C4115">
                            <w:pPr>
                              <w:spacing w:line="480" w:lineRule="auto"/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</w:pPr>
                            <w:r w:rsidRPr="00BB4CCB"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  <w:t>VEHICLES</w:t>
                            </w:r>
                          </w:p>
                          <w:p w14:paraId="716151C6" w14:textId="77777777" w:rsidR="009D421B" w:rsidRPr="00BB4CCB" w:rsidRDefault="00D343B7" w:rsidP="001C4115">
                            <w:pPr>
                              <w:spacing w:line="480" w:lineRule="auto"/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Word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10F480"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margin-left:234.9pt;margin-top:5.6pt;width:228.95pt;height:5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" filled="f" stroked="f" strokeweight=".5pt">
                <v:textbox>
                  <w:txbxContent>
                    <w:p w:rsidR="001C4115" w:rsidRPr="001C4115" w:rsidRDefault="001C4115" w:rsidP="001C4115">
                      <w:pPr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:rsidR="009D421B" w:rsidRPr="00BB4CCB" w:rsidRDefault="009D421B" w:rsidP="001C4115">
                      <w:pPr>
                        <w:spacing w:line="480" w:lineRule="auto"/>
                        <w:rPr>
                          <w:rFonts w:ascii="Libre Franklin" w:hAnsi="Libre Franklin"/>
                          <w:sz w:val="20"/>
                          <w:szCs w:val="20"/>
                        </w:rPr>
                      </w:pPr>
                      <w:r w:rsidRPr="00BB4CCB">
                        <w:rPr>
                          <w:rFonts w:ascii="Libre Franklin" w:hAnsi="Libre Franklin"/>
                          <w:sz w:val="20"/>
                          <w:szCs w:val="20"/>
                        </w:rPr>
                        <w:t>VEHICLES</w:t>
                      </w:r>
                    </w:p>
                    <w:p w:rsidR="009D421B" w:rsidRPr="00BB4CCB" w:rsidRDefault="00D343B7" w:rsidP="001C4115">
                      <w:pPr>
                        <w:spacing w:line="480" w:lineRule="auto"/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Word Search</w:t>
                      </w:r>
                    </w:p>
                  </w:txbxContent>
                </v:textbox>
              </v:shape>
            </w:pict>
          </mc:Fallback>
        </mc:AlternateContent>
      </w:r>
      <w:r w:rsidR="008239F8">
        <w:rPr>
          <w:noProof/>
        </w:rPr>
        <w:drawing>
          <wp:anchor distT="0" distB="0" distL="114300" distR="114300" simplePos="0" relativeHeight="251664384" behindDoc="0" locked="0" layoutInCell="1" allowOverlap="1" wp14:anchorId="7E462403" wp14:editId="63E08B1D">
            <wp:simplePos x="0" y="0"/>
            <wp:positionH relativeFrom="column">
              <wp:posOffset>4626610</wp:posOffset>
            </wp:positionH>
            <wp:positionV relativeFrom="paragraph">
              <wp:posOffset>200978</wp:posOffset>
            </wp:positionV>
            <wp:extent cx="1543050" cy="6521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-10 2.eps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11" t="4633" r="6168" b="67926"/>
                    <a:stretch/>
                  </pic:blipFill>
                  <pic:spPr bwMode="auto">
                    <a:xfrm>
                      <a:off x="0" y="0"/>
                      <a:ext cx="1543050" cy="65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9F8"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45B379" wp14:editId="6502FDEC">
                <wp:simplePos x="0" y="0"/>
                <wp:positionH relativeFrom="column">
                  <wp:posOffset>-29845</wp:posOffset>
                </wp:positionH>
                <wp:positionV relativeFrom="paragraph">
                  <wp:posOffset>56832</wp:posOffset>
                </wp:positionV>
                <wp:extent cx="6662420" cy="985520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2420" cy="9855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09250" id="Rectangle 122" o:spid="_x0000_s1026" style="position:absolute;margin-left:-2.35pt;margin-top:4.45pt;width:524.6pt;height: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" filled="f" stroked="f" strokeweight="3pt"/>
            </w:pict>
          </mc:Fallback>
        </mc:AlternateContent>
      </w:r>
      <w:r w:rsidR="00BB4CCB" w:rsidRPr="00B7638E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ED44630" wp14:editId="70957826">
            <wp:simplePos x="0" y="0"/>
            <wp:positionH relativeFrom="column">
              <wp:posOffset>85725</wp:posOffset>
            </wp:positionH>
            <wp:positionV relativeFrom="paragraph">
              <wp:posOffset>85725</wp:posOffset>
            </wp:positionV>
            <wp:extent cx="650082" cy="900113"/>
            <wp:effectExtent l="0" t="0" r="0" b="1905"/>
            <wp:wrapNone/>
            <wp:docPr id="4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5002F" w14:textId="77777777" w:rsidR="00146F0E" w:rsidRPr="00B7638E" w:rsidRDefault="008239F8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2F4C68" wp14:editId="7E92FC55">
                <wp:simplePos x="0" y="0"/>
                <wp:positionH relativeFrom="column">
                  <wp:posOffset>656273</wp:posOffset>
                </wp:positionH>
                <wp:positionV relativeFrom="paragraph">
                  <wp:posOffset>27305</wp:posOffset>
                </wp:positionV>
                <wp:extent cx="5300345" cy="62865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44D6A3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5DEAFA56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1A92AE41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0833B481" w14:textId="77777777" w:rsidR="00BB4CCB" w:rsidRDefault="00BB4C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06FD1" id="Text Box 123" o:spid="_x0000_s1027" type="#_x0000_t202" style="position:absolute;margin-left:51.7pt;margin-top:2.15pt;width:417.3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" filled="f" stroked="f" strokeweight=".5pt">
                <v:textbox>
                  <w:txbxContent>
                    <w:p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:rsidR="00BB4CCB" w:rsidRDefault="00BB4CCB"/>
                  </w:txbxContent>
                </v:textbox>
              </v:shape>
            </w:pict>
          </mc:Fallback>
        </mc:AlternateContent>
      </w:r>
    </w:p>
    <w:p w14:paraId="1D94DA6D" w14:textId="7777777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728C48C8" w14:textId="7777777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0AD121E9" w14:textId="7777777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140EA7DC" w14:textId="34F12C9B" w:rsidR="00146F0E" w:rsidRPr="00B7638E" w:rsidRDefault="002D5A0D">
      <w:pPr>
        <w:rPr>
          <w:rFonts w:ascii="Libre Franklin" w:hAnsi="Libre Franklin"/>
          <w:sz w:val="28"/>
          <w:szCs w:val="28"/>
        </w:rPr>
      </w:pPr>
      <w:r w:rsidRPr="002D5A0D">
        <w:rPr>
          <w:rFonts w:ascii="Libre Franklin" w:hAnsi="Libre Frankli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E6F79A7" wp14:editId="258F0778">
            <wp:simplePos x="0" y="0"/>
            <wp:positionH relativeFrom="column">
              <wp:posOffset>525780</wp:posOffset>
            </wp:positionH>
            <wp:positionV relativeFrom="paragraph">
              <wp:posOffset>225425</wp:posOffset>
            </wp:positionV>
            <wp:extent cx="5814207" cy="5257800"/>
            <wp:effectExtent l="0" t="0" r="2540" b="0"/>
            <wp:wrapNone/>
            <wp:docPr id="1" name="Picture 1" descr="A close up of a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207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A6FF4" w14:textId="3F943CE6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FB58CA0" w14:textId="348C82D8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2E0BDAE" w14:textId="4052CE01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2D970E3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ACC828B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2B8CC4F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682ED48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47D5C34A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EB1C971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3589F2E8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83875B1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907BEBF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392D8F1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3D80A67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3213D41B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3DBCDC9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1682D7B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4A5953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3F5AF890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FFE770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028B1F8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34401E9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AE20968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C8FA36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D7BE72D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5609DDC" w14:textId="77777777" w:rsidR="00B7638E" w:rsidRPr="00B7638E" w:rsidRDefault="00B7638E">
      <w:pPr>
        <w:rPr>
          <w:rFonts w:ascii="Libre Franklin" w:hAnsi="Libre Franklin"/>
          <w:sz w:val="28"/>
          <w:szCs w:val="28"/>
        </w:rPr>
      </w:pPr>
    </w:p>
    <w:p w14:paraId="1694EC12" w14:textId="77777777" w:rsid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Find the</w:t>
      </w:r>
      <w:r>
        <w:rPr>
          <w:rFonts w:ascii="Libre Franklin" w:hAnsi="Libre Franklin"/>
          <w:sz w:val="28"/>
          <w:szCs w:val="28"/>
        </w:rPr>
        <w:t>se transport words</w:t>
      </w:r>
      <w:r w:rsidR="00D343B7">
        <w:rPr>
          <w:rFonts w:ascii="Libre Franklin" w:hAnsi="Libre Franklin"/>
          <w:sz w:val="28"/>
          <w:szCs w:val="28"/>
        </w:rPr>
        <w:t>:</w:t>
      </w:r>
    </w:p>
    <w:p w14:paraId="6A313EC9" w14:textId="77777777" w:rsid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</w:p>
    <w:p w14:paraId="7E429376" w14:textId="77777777" w:rsidR="00B7638E" w:rsidRDefault="00B7638E" w:rsidP="00B7638E">
      <w:pPr>
        <w:jc w:val="center"/>
        <w:rPr>
          <w:rFonts w:ascii="Libre Franklin" w:hAnsi="Libre Franklin"/>
          <w:sz w:val="28"/>
          <w:szCs w:val="28"/>
        </w:rPr>
        <w:sectPr w:rsidR="00B7638E" w:rsidSect="00656E41">
          <w:footerReference w:type="default" r:id="rId10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5B200C07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Aeroplane</w:t>
      </w:r>
    </w:p>
    <w:p w14:paraId="777A539D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Bicycle</w:t>
      </w:r>
    </w:p>
    <w:p w14:paraId="2AE69D88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Car</w:t>
      </w:r>
    </w:p>
    <w:p w14:paraId="6C3628AB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Dogsled</w:t>
      </w:r>
    </w:p>
    <w:p w14:paraId="74C32626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Electric car</w:t>
      </w:r>
    </w:p>
    <w:p w14:paraId="7D9B6DB9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Fire engine</w:t>
      </w:r>
    </w:p>
    <w:p w14:paraId="4ECD3E07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Gondola</w:t>
      </w:r>
    </w:p>
    <w:p w14:paraId="32D17B12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Helicopter</w:t>
      </w:r>
    </w:p>
    <w:p w14:paraId="296B23ED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Icebreaker</w:t>
      </w:r>
    </w:p>
    <w:p w14:paraId="0E4E1264" w14:textId="38AD478F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Jet</w:t>
      </w:r>
      <w:r w:rsidR="00592726">
        <w:rPr>
          <w:rFonts w:ascii="Libre Franklin" w:hAnsi="Libre Franklin"/>
          <w:sz w:val="28"/>
          <w:szCs w:val="28"/>
        </w:rPr>
        <w:t xml:space="preserve"> S</w:t>
      </w:r>
      <w:r w:rsidRPr="00B7638E">
        <w:rPr>
          <w:rFonts w:ascii="Libre Franklin" w:hAnsi="Libre Franklin"/>
          <w:sz w:val="28"/>
          <w:szCs w:val="28"/>
        </w:rPr>
        <w:t>ki</w:t>
      </w:r>
    </w:p>
    <w:p w14:paraId="64245141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Kayak</w:t>
      </w:r>
    </w:p>
    <w:p w14:paraId="604E1D07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Limousine</w:t>
      </w:r>
    </w:p>
    <w:p w14:paraId="2FBC7D65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Motorbike</w:t>
      </w:r>
    </w:p>
    <w:p w14:paraId="6D235C16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Narrowboat</w:t>
      </w:r>
    </w:p>
    <w:p w14:paraId="0090B461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Off-road vehicle</w:t>
      </w:r>
    </w:p>
    <w:p w14:paraId="4A648E6E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Punt</w:t>
      </w:r>
    </w:p>
    <w:p w14:paraId="0EB8FDB6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Rocket</w:t>
      </w:r>
    </w:p>
    <w:p w14:paraId="69E9F5B3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Sailing ship</w:t>
      </w:r>
    </w:p>
    <w:p w14:paraId="4F83B1E9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Train</w:t>
      </w:r>
    </w:p>
    <w:p w14:paraId="0A4D2857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Unicycle</w:t>
      </w:r>
    </w:p>
    <w:p w14:paraId="4D114C46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Van</w:t>
      </w:r>
    </w:p>
    <w:p w14:paraId="2BA7FBE3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Wagon</w:t>
      </w:r>
    </w:p>
    <w:p w14:paraId="667700DD" w14:textId="77777777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Yacht</w:t>
      </w:r>
    </w:p>
    <w:p w14:paraId="7E691079" w14:textId="4B7B6678" w:rsidR="00B7638E" w:rsidRPr="00B7638E" w:rsidRDefault="00B7638E" w:rsidP="00B7638E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Zep</w:t>
      </w:r>
      <w:r w:rsidR="00592726">
        <w:rPr>
          <w:rFonts w:ascii="Libre Franklin" w:hAnsi="Libre Franklin"/>
          <w:sz w:val="28"/>
          <w:szCs w:val="28"/>
        </w:rPr>
        <w:t>p</w:t>
      </w:r>
      <w:r w:rsidRPr="00B7638E">
        <w:rPr>
          <w:rFonts w:ascii="Libre Franklin" w:hAnsi="Libre Franklin"/>
          <w:sz w:val="28"/>
          <w:szCs w:val="28"/>
        </w:rPr>
        <w:t>elin</w:t>
      </w:r>
    </w:p>
    <w:p w14:paraId="1FA9EB45" w14:textId="77777777" w:rsidR="00B7638E" w:rsidRDefault="00B7638E">
      <w:pPr>
        <w:rPr>
          <w:rFonts w:ascii="Libre Franklin" w:hAnsi="Libre Franklin"/>
          <w:sz w:val="28"/>
          <w:szCs w:val="28"/>
        </w:rPr>
        <w:sectPr w:rsidR="00B7638E" w:rsidSect="00B7638E"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0257C600" w14:textId="6D39683B" w:rsidR="00A1023F" w:rsidRDefault="00A1023F">
      <w:pPr>
        <w:rPr>
          <w:rFonts w:ascii="Libre Franklin" w:hAnsi="Libre Franklin"/>
          <w:sz w:val="28"/>
          <w:szCs w:val="28"/>
        </w:rPr>
      </w:pPr>
    </w:p>
    <w:p w14:paraId="4E6080EA" w14:textId="650E47C8" w:rsidR="002D5A0D" w:rsidRDefault="002D5A0D">
      <w:pPr>
        <w:rPr>
          <w:rFonts w:ascii="Libre Franklin" w:hAnsi="Libre Franklin"/>
          <w:sz w:val="28"/>
          <w:szCs w:val="28"/>
        </w:rPr>
      </w:pPr>
      <w:r w:rsidRPr="002D5A0D">
        <w:rPr>
          <w:rFonts w:ascii="Libre Franklin" w:hAnsi="Libre Franklin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430707" wp14:editId="7D7164CA">
                <wp:simplePos x="0" y="0"/>
                <wp:positionH relativeFrom="column">
                  <wp:posOffset>570230</wp:posOffset>
                </wp:positionH>
                <wp:positionV relativeFrom="paragraph">
                  <wp:posOffset>171450</wp:posOffset>
                </wp:positionV>
                <wp:extent cx="5300345" cy="6286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5AEBF" w14:textId="77777777" w:rsidR="002D5A0D" w:rsidRPr="00BB4CCB" w:rsidRDefault="002D5A0D" w:rsidP="002D5A0D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26ED8545" w14:textId="77777777" w:rsidR="002D5A0D" w:rsidRPr="00BB4CCB" w:rsidRDefault="002D5A0D" w:rsidP="002D5A0D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011E5E2B" w14:textId="77777777" w:rsidR="002D5A0D" w:rsidRPr="00BB4CCB" w:rsidRDefault="002D5A0D" w:rsidP="002D5A0D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050F50A5" w14:textId="77777777" w:rsidR="002D5A0D" w:rsidRDefault="002D5A0D" w:rsidP="002D5A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307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44.9pt;margin-top:13.5pt;width:417.35pt;height:4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" filled="f" stroked="f" strokeweight=".5pt">
                <v:textbox>
                  <w:txbxContent>
                    <w:p w14:paraId="1B65AEBF" w14:textId="77777777" w:rsidR="002D5A0D" w:rsidRPr="00BB4CCB" w:rsidRDefault="002D5A0D" w:rsidP="002D5A0D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26ED8545" w14:textId="77777777" w:rsidR="002D5A0D" w:rsidRPr="00BB4CCB" w:rsidRDefault="002D5A0D" w:rsidP="002D5A0D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011E5E2B" w14:textId="77777777" w:rsidR="002D5A0D" w:rsidRPr="00BB4CCB" w:rsidRDefault="002D5A0D" w:rsidP="002D5A0D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050F50A5" w14:textId="77777777" w:rsidR="002D5A0D" w:rsidRDefault="002D5A0D" w:rsidP="002D5A0D"/>
                  </w:txbxContent>
                </v:textbox>
              </v:shape>
            </w:pict>
          </mc:Fallback>
        </mc:AlternateContent>
      </w:r>
      <w:r w:rsidRPr="002D5A0D">
        <w:rPr>
          <w:rFonts w:ascii="Libre Franklin" w:hAnsi="Libre Frankli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234A401" wp14:editId="38846F57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650082" cy="900113"/>
            <wp:effectExtent l="0" t="0" r="0" b="1905"/>
            <wp:wrapNone/>
            <wp:docPr id="6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5A0D">
        <w:rPr>
          <w:rFonts w:ascii="Libre Franklin" w:hAnsi="Libre Frankli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B02031" wp14:editId="3ECFE280">
                <wp:simplePos x="0" y="0"/>
                <wp:positionH relativeFrom="column">
                  <wp:posOffset>2897505</wp:posOffset>
                </wp:positionH>
                <wp:positionV relativeFrom="paragraph">
                  <wp:posOffset>0</wp:posOffset>
                </wp:positionV>
                <wp:extent cx="2907665" cy="75692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75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499FE8" w14:textId="77777777" w:rsidR="002D5A0D" w:rsidRPr="001C4115" w:rsidRDefault="002D5A0D" w:rsidP="002D5A0D">
                            <w:pPr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69887845" w14:textId="77777777" w:rsidR="002D5A0D" w:rsidRPr="00BB4CCB" w:rsidRDefault="002D5A0D" w:rsidP="002D5A0D">
                            <w:pPr>
                              <w:spacing w:line="480" w:lineRule="auto"/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</w:pPr>
                            <w:r w:rsidRPr="00BB4CCB"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  <w:t>VEHICLES</w:t>
                            </w:r>
                          </w:p>
                          <w:p w14:paraId="337AEBF9" w14:textId="77777777" w:rsidR="002D5A0D" w:rsidRPr="00BB4CCB" w:rsidRDefault="002D5A0D" w:rsidP="002D5A0D">
                            <w:pPr>
                              <w:spacing w:line="480" w:lineRule="auto"/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Word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02031" id="Text Box 5" o:spid="_x0000_s1029" type="#_x0000_t202" style="position:absolute;margin-left:228.15pt;margin-top:0;width:228.95pt;height:5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" filled="f" stroked="f" strokeweight=".5pt">
                <v:textbox>
                  <w:txbxContent>
                    <w:p w14:paraId="7E499FE8" w14:textId="77777777" w:rsidR="002D5A0D" w:rsidRPr="001C4115" w:rsidRDefault="002D5A0D" w:rsidP="002D5A0D">
                      <w:pPr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69887845" w14:textId="77777777" w:rsidR="002D5A0D" w:rsidRPr="00BB4CCB" w:rsidRDefault="002D5A0D" w:rsidP="002D5A0D">
                      <w:pPr>
                        <w:spacing w:line="480" w:lineRule="auto"/>
                        <w:rPr>
                          <w:rFonts w:ascii="Libre Franklin" w:hAnsi="Libre Franklin"/>
                          <w:sz w:val="20"/>
                          <w:szCs w:val="20"/>
                        </w:rPr>
                      </w:pPr>
                      <w:r w:rsidRPr="00BB4CCB">
                        <w:rPr>
                          <w:rFonts w:ascii="Libre Franklin" w:hAnsi="Libre Franklin"/>
                          <w:sz w:val="20"/>
                          <w:szCs w:val="20"/>
                        </w:rPr>
                        <w:t>VEHICLES</w:t>
                      </w:r>
                    </w:p>
                    <w:p w14:paraId="337AEBF9" w14:textId="77777777" w:rsidR="002D5A0D" w:rsidRPr="00BB4CCB" w:rsidRDefault="002D5A0D" w:rsidP="002D5A0D">
                      <w:pPr>
                        <w:spacing w:line="480" w:lineRule="auto"/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Word Search</w:t>
                      </w:r>
                    </w:p>
                  </w:txbxContent>
                </v:textbox>
              </v:shape>
            </w:pict>
          </mc:Fallback>
        </mc:AlternateContent>
      </w:r>
      <w:r w:rsidRPr="002D5A0D">
        <w:rPr>
          <w:rFonts w:ascii="Libre Franklin" w:hAnsi="Libre Franklin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8311527" wp14:editId="1E054C0B">
            <wp:simplePos x="0" y="0"/>
            <wp:positionH relativeFrom="column">
              <wp:posOffset>4540885</wp:posOffset>
            </wp:positionH>
            <wp:positionV relativeFrom="paragraph">
              <wp:posOffset>129540</wp:posOffset>
            </wp:positionV>
            <wp:extent cx="1543050" cy="6521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-10 2.eps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11" t="4633" r="6168" b="67926"/>
                    <a:stretch/>
                  </pic:blipFill>
                  <pic:spPr bwMode="auto">
                    <a:xfrm>
                      <a:off x="0" y="0"/>
                      <a:ext cx="1543050" cy="65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7838D" w14:textId="382EA88A" w:rsidR="002D5A0D" w:rsidRDefault="002D5A0D">
      <w:pPr>
        <w:rPr>
          <w:rFonts w:ascii="Libre Franklin" w:hAnsi="Libre Franklin"/>
          <w:sz w:val="28"/>
          <w:szCs w:val="28"/>
        </w:rPr>
      </w:pPr>
    </w:p>
    <w:p w14:paraId="71049AAF" w14:textId="58AF22A2" w:rsidR="002D5A0D" w:rsidRDefault="002D5A0D">
      <w:pPr>
        <w:rPr>
          <w:rFonts w:ascii="Libre Franklin" w:hAnsi="Libre Franklin"/>
          <w:sz w:val="28"/>
          <w:szCs w:val="28"/>
        </w:rPr>
      </w:pPr>
    </w:p>
    <w:p w14:paraId="51D092D1" w14:textId="499D4054" w:rsidR="002D5A0D" w:rsidRDefault="002D5A0D">
      <w:pPr>
        <w:rPr>
          <w:rFonts w:ascii="Libre Franklin" w:hAnsi="Libre Franklin"/>
          <w:sz w:val="28"/>
          <w:szCs w:val="28"/>
        </w:rPr>
      </w:pPr>
    </w:p>
    <w:p w14:paraId="30B9BFA4" w14:textId="60F9CA59" w:rsidR="002D5A0D" w:rsidRDefault="002D5A0D">
      <w:pPr>
        <w:rPr>
          <w:rFonts w:ascii="Libre Franklin" w:hAnsi="Libre Franklin"/>
          <w:sz w:val="28"/>
          <w:szCs w:val="28"/>
        </w:rPr>
      </w:pPr>
    </w:p>
    <w:p w14:paraId="69D49504" w14:textId="336F200E" w:rsidR="002D5A0D" w:rsidRDefault="002D5A0D">
      <w:pPr>
        <w:rPr>
          <w:rFonts w:ascii="Libre Franklin" w:hAnsi="Libre Franklin"/>
          <w:sz w:val="28"/>
          <w:szCs w:val="28"/>
        </w:rPr>
      </w:pPr>
    </w:p>
    <w:p w14:paraId="492D89DC" w14:textId="051F59B3" w:rsidR="002D5A0D" w:rsidRDefault="002D5A0D">
      <w:pPr>
        <w:rPr>
          <w:rFonts w:ascii="Libre Franklin" w:hAnsi="Libre Franklin"/>
          <w:sz w:val="28"/>
          <w:szCs w:val="28"/>
        </w:rPr>
      </w:pPr>
    </w:p>
    <w:p w14:paraId="32163019" w14:textId="77777777" w:rsidR="002D5A0D" w:rsidRDefault="002D5A0D" w:rsidP="002D5A0D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9930B9">
        <w:rPr>
          <w:rFonts w:ascii="Libre Franklin SemiBold" w:hAnsi="Libre Franklin SemiBold"/>
          <w:b/>
          <w:bCs/>
          <w:sz w:val="36"/>
          <w:szCs w:val="36"/>
        </w:rPr>
        <w:t>SOLUTION</w:t>
      </w:r>
    </w:p>
    <w:p w14:paraId="1EC0D18A" w14:textId="663366BC" w:rsidR="002D5A0D" w:rsidRDefault="002D5A0D">
      <w:pPr>
        <w:rPr>
          <w:rFonts w:ascii="Libre Franklin" w:hAnsi="Libre Franklin"/>
          <w:sz w:val="28"/>
          <w:szCs w:val="28"/>
        </w:rPr>
      </w:pPr>
    </w:p>
    <w:p w14:paraId="433E734D" w14:textId="4DDA2737" w:rsidR="002D5A0D" w:rsidRDefault="002D5A0D">
      <w:pPr>
        <w:rPr>
          <w:rFonts w:ascii="Libre Franklin" w:hAnsi="Libre Franklin"/>
          <w:sz w:val="28"/>
          <w:szCs w:val="28"/>
        </w:rPr>
      </w:pPr>
      <w:bookmarkStart w:id="0" w:name="_GoBack"/>
      <w:bookmarkEnd w:id="0"/>
    </w:p>
    <w:p w14:paraId="451F4571" w14:textId="227602B0" w:rsidR="002D5A0D" w:rsidRPr="00B7638E" w:rsidRDefault="002D5A0D">
      <w:pPr>
        <w:rPr>
          <w:rFonts w:ascii="Libre Franklin" w:hAnsi="Libre Franklin"/>
          <w:sz w:val="28"/>
          <w:szCs w:val="28"/>
        </w:rPr>
      </w:pPr>
      <w:r w:rsidRPr="002D5A0D">
        <w:rPr>
          <w:rFonts w:ascii="Libre Franklin" w:hAnsi="Libre Franklin"/>
          <w:sz w:val="28"/>
          <w:szCs w:val="28"/>
        </w:rPr>
        <w:drawing>
          <wp:inline distT="0" distB="0" distL="0" distR="0" wp14:anchorId="2451E192" wp14:editId="7A0AB64F">
            <wp:extent cx="6642100" cy="6006465"/>
            <wp:effectExtent l="0" t="0" r="0" b="635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A0D" w:rsidRPr="00B7638E" w:rsidSect="00B7638E">
      <w:type w:val="continuous"/>
      <w:pgSz w:w="11900" w:h="16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CFF93" w14:textId="77777777" w:rsidR="008F0EEE" w:rsidRDefault="008F0EEE" w:rsidP="001C4115">
      <w:r>
        <w:separator/>
      </w:r>
    </w:p>
  </w:endnote>
  <w:endnote w:type="continuationSeparator" w:id="0">
    <w:p w14:paraId="46DEDA48" w14:textId="77777777" w:rsidR="008F0EEE" w:rsidRDefault="008F0EEE" w:rsidP="001C4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re Franklin">
    <w:panose1 w:val="00000500000000000000"/>
    <w:charset w:val="4D"/>
    <w:family w:val="auto"/>
    <w:pitch w:val="variable"/>
    <w:sig w:usb0="00000007" w:usb1="00000000" w:usb2="00000000" w:usb3="00000000" w:csb0="00000193" w:csb1="00000000"/>
  </w:font>
  <w:font w:name="Libre Franklin SemiBold">
    <w:panose1 w:val="00000700000000000000"/>
    <w:charset w:val="4D"/>
    <w:family w:val="auto"/>
    <w:pitch w:val="variable"/>
    <w:sig w:usb0="0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2B997" w14:textId="77777777" w:rsidR="00157403" w:rsidRDefault="00157403" w:rsidP="00157403">
    <w:pPr>
      <w:pStyle w:val="Footer"/>
      <w:jc w:val="center"/>
      <w:rPr>
        <w:sz w:val="18"/>
        <w:szCs w:val="18"/>
      </w:rPr>
    </w:pPr>
    <w:r>
      <w:rPr>
        <w:sz w:val="18"/>
        <w:szCs w:val="18"/>
      </w:rPr>
      <w:t xml:space="preserve">Photocopiable. ©2019 by Esl-ology.com. </w:t>
    </w:r>
    <w:r>
      <w:rPr>
        <w:sz w:val="18"/>
        <w:szCs w:val="18"/>
      </w:rPr>
      <w:br/>
      <w:t>Owl</w:t>
    </w:r>
    <w:r w:rsidRPr="001C4115">
      <w:rPr>
        <w:sz w:val="18"/>
        <w:szCs w:val="18"/>
      </w:rPr>
      <w:t xml:space="preserve"> Icon by </w:t>
    </w:r>
    <w:proofErr w:type="spellStart"/>
    <w:r w:rsidRPr="001C4115">
      <w:rPr>
        <w:sz w:val="18"/>
        <w:szCs w:val="18"/>
      </w:rPr>
      <w:t>Vecteezy</w:t>
    </w:r>
    <w:proofErr w:type="spellEnd"/>
    <w:r>
      <w:rPr>
        <w:sz w:val="18"/>
        <w:szCs w:val="18"/>
      </w:rPr>
      <w:t xml:space="preserve"> (</w:t>
    </w:r>
    <w:hyperlink r:id="rId1" w:history="1">
      <w:r w:rsidRPr="005855F1">
        <w:rPr>
          <w:rStyle w:val="Hyperlink"/>
          <w:sz w:val="18"/>
          <w:szCs w:val="18"/>
        </w:rPr>
        <w:t>https://www.vecteezy.com/free-vector/learning-icon</w:t>
      </w:r>
    </w:hyperlink>
    <w:r>
      <w:rPr>
        <w:sz w:val="18"/>
        <w:szCs w:val="18"/>
      </w:rPr>
      <w:t>)</w:t>
    </w:r>
  </w:p>
  <w:p w14:paraId="39942AA3" w14:textId="3999ACF1" w:rsidR="001C4115" w:rsidRPr="00157403" w:rsidRDefault="00157403" w:rsidP="00157403">
    <w:pPr>
      <w:pStyle w:val="Footer"/>
      <w:jc w:val="center"/>
      <w:rPr>
        <w:sz w:val="18"/>
        <w:szCs w:val="18"/>
      </w:rPr>
    </w:pPr>
    <w:r>
      <w:rPr>
        <w:sz w:val="18"/>
        <w:szCs w:val="18"/>
      </w:rPr>
      <w:t xml:space="preserve">Transport Line Icon by </w:t>
    </w:r>
    <w:proofErr w:type="spellStart"/>
    <w:r>
      <w:rPr>
        <w:sz w:val="18"/>
        <w:szCs w:val="18"/>
      </w:rPr>
      <w:t>Vecteezy</w:t>
    </w:r>
    <w:proofErr w:type="spellEnd"/>
    <w:r>
      <w:rPr>
        <w:sz w:val="18"/>
        <w:szCs w:val="18"/>
      </w:rPr>
      <w:t xml:space="preserve"> (</w:t>
    </w:r>
    <w:hyperlink r:id="rId2" w:history="1">
      <w:r w:rsidRPr="005855F1">
        <w:rPr>
          <w:rStyle w:val="Hyperlink"/>
          <w:sz w:val="18"/>
          <w:szCs w:val="18"/>
        </w:rPr>
        <w:t>https://www.vecteezy.com/vector-art/122643-transportation-line-icons-vector</w:t>
      </w:r>
    </w:hyperlink>
    <w:r>
      <w:rPr>
        <w:sz w:val="18"/>
        <w:szCs w:val="18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F7D03" w14:textId="77777777" w:rsidR="008F0EEE" w:rsidRDefault="008F0EEE" w:rsidP="001C4115">
      <w:r>
        <w:separator/>
      </w:r>
    </w:p>
  </w:footnote>
  <w:footnote w:type="continuationSeparator" w:id="0">
    <w:p w14:paraId="05AAC72C" w14:textId="77777777" w:rsidR="008F0EEE" w:rsidRDefault="008F0EEE" w:rsidP="001C41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23F"/>
    <w:rsid w:val="000D0AF9"/>
    <w:rsid w:val="00124156"/>
    <w:rsid w:val="0013691A"/>
    <w:rsid w:val="00146F0E"/>
    <w:rsid w:val="00157403"/>
    <w:rsid w:val="00181045"/>
    <w:rsid w:val="00186BB2"/>
    <w:rsid w:val="001C4115"/>
    <w:rsid w:val="00264CF3"/>
    <w:rsid w:val="00293D7F"/>
    <w:rsid w:val="002A55FF"/>
    <w:rsid w:val="002D5A0D"/>
    <w:rsid w:val="002E4A36"/>
    <w:rsid w:val="003046F1"/>
    <w:rsid w:val="003301DD"/>
    <w:rsid w:val="0039306C"/>
    <w:rsid w:val="003C0B4C"/>
    <w:rsid w:val="004633D2"/>
    <w:rsid w:val="005579BE"/>
    <w:rsid w:val="00592726"/>
    <w:rsid w:val="005A17D7"/>
    <w:rsid w:val="00656E41"/>
    <w:rsid w:val="007819B7"/>
    <w:rsid w:val="007D3F83"/>
    <w:rsid w:val="00800F25"/>
    <w:rsid w:val="008239F8"/>
    <w:rsid w:val="00850F62"/>
    <w:rsid w:val="0087369A"/>
    <w:rsid w:val="008A38FE"/>
    <w:rsid w:val="008C239E"/>
    <w:rsid w:val="008F0EEE"/>
    <w:rsid w:val="009C5ED0"/>
    <w:rsid w:val="009D421B"/>
    <w:rsid w:val="00A1023F"/>
    <w:rsid w:val="00A8112E"/>
    <w:rsid w:val="00AD68A2"/>
    <w:rsid w:val="00B7638E"/>
    <w:rsid w:val="00BB4CCB"/>
    <w:rsid w:val="00D05A92"/>
    <w:rsid w:val="00D343B7"/>
    <w:rsid w:val="00E16976"/>
    <w:rsid w:val="00E8392A"/>
    <w:rsid w:val="00ED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09086"/>
  <w14:defaultImageDpi w14:val="32767"/>
  <w15:chartTrackingRefBased/>
  <w15:docId w15:val="{3121A591-9416-9449-ACC6-B8CFC168D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115"/>
  </w:style>
  <w:style w:type="paragraph" w:styleId="Footer">
    <w:name w:val="footer"/>
    <w:basedOn w:val="Normal"/>
    <w:link w:val="Foot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4115"/>
  </w:style>
  <w:style w:type="character" w:styleId="Hyperlink">
    <w:name w:val="Hyperlink"/>
    <w:basedOn w:val="DefaultParagraphFont"/>
    <w:uiPriority w:val="99"/>
    <w:unhideWhenUsed/>
    <w:rsid w:val="001574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74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tiff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vecteezy.com/vector-art/122643-transportation-line-icons-vector" TargetMode="External"/><Relationship Id="rId1" Type="http://schemas.openxmlformats.org/officeDocument/2006/relationships/hyperlink" Target="https://www.vecteezy.com/free-vector/learning-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ug/Library/Mobile%20Documents/com~apple~CloudDocs/Dug%20Work/Esl-Ology/Doc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Doc4.dotx</Template>
  <TotalTime>7</TotalTime>
  <Pages>2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Dugald Steer</dc:creator>
  <cp:keywords/>
  <dc:description/>
  <cp:lastModifiedBy>Dugald Steer</cp:lastModifiedBy>
  <cp:revision>6</cp:revision>
  <cp:lastPrinted>2019-11-26T08:55:00Z</cp:lastPrinted>
  <dcterms:created xsi:type="dcterms:W3CDTF">2019-11-25T17:41:00Z</dcterms:created>
  <dcterms:modified xsi:type="dcterms:W3CDTF">2019-11-28T12:21:00Z</dcterms:modified>
</cp:coreProperties>
</file>